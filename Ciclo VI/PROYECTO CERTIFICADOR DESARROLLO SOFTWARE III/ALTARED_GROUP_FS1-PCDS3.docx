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6CB109E2"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287617">
                  <w:rPr>
                    <w:rStyle w:val="SubttuloCar"/>
                    <w:noProof/>
                    <w:color w:val="FFFFFF" w:themeColor="background1"/>
                    <w:lang w:bidi="es-ES"/>
                  </w:rPr>
                  <w:t>junio 10</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21CD6D35" w14:textId="77AEED8D" w:rsidR="00E520EF" w:rsidRPr="00287617" w:rsidRDefault="00AB02A7" w:rsidP="00287617">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6C194DE0" w:rsidR="00D077E9" w:rsidRPr="00777631" w:rsidRDefault="00BA04F4" w:rsidP="00E520EF">
      <w:pPr>
        <w:pStyle w:val="Ttulo1"/>
        <w:jc w:val="center"/>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777631">
      <w:pPr>
        <w:pStyle w:val="Prrafodelista"/>
        <w:ind w:left="420"/>
        <w:jc w:val="both"/>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12650626" w:rsidR="000D68C0" w:rsidRDefault="00BF42DE" w:rsidP="00777631">
      <w:pPr>
        <w:ind w:left="1080"/>
        <w:jc w:val="both"/>
        <w:rPr>
          <w:noProof/>
          <w:color w:val="auto"/>
          <w:lang w:val="es-MX"/>
        </w:rPr>
      </w:pPr>
      <w:r>
        <w:rPr>
          <w:noProof/>
        </w:rPr>
        <w:drawing>
          <wp:anchor distT="0" distB="0" distL="114300" distR="114300" simplePos="0" relativeHeight="251664384" behindDoc="0" locked="0" layoutInCell="1" allowOverlap="1" wp14:anchorId="42CFA1F8" wp14:editId="7855725C">
            <wp:simplePos x="0" y="0"/>
            <wp:positionH relativeFrom="column">
              <wp:posOffset>-251460</wp:posOffset>
            </wp:positionH>
            <wp:positionV relativeFrom="paragraph">
              <wp:posOffset>248920</wp:posOffset>
            </wp:positionV>
            <wp:extent cx="7019925" cy="2726690"/>
            <wp:effectExtent l="0" t="0" r="9525" b="0"/>
            <wp:wrapSquare wrapText="bothSides"/>
            <wp:docPr id="30271646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464" name="Imagen 1" descr="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5631" b="25308"/>
                    <a:stretch/>
                  </pic:blipFill>
                  <pic:spPr bwMode="auto">
                    <a:xfrm>
                      <a:off x="0" y="0"/>
                      <a:ext cx="7019925"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5768B" w14:textId="6E321538" w:rsidR="00BF42DE" w:rsidRPr="00777631" w:rsidRDefault="00BF42DE"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5EC04A3D" w14:textId="77777777" w:rsidR="00EC754E" w:rsidRDefault="00EC754E" w:rsidP="00777631">
      <w:pPr>
        <w:jc w:val="both"/>
        <w:rPr>
          <w:noProof/>
          <w:color w:val="auto"/>
          <w:lang w:val="es-MX"/>
        </w:rPr>
      </w:pPr>
    </w:p>
    <w:p w14:paraId="38FA3739" w14:textId="77777777" w:rsidR="00BF42DE" w:rsidRPr="00777631" w:rsidRDefault="00BF42D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Default="00CA578E" w:rsidP="00777631">
      <w:pPr>
        <w:pStyle w:val="Prrafodelista"/>
        <w:ind w:left="2160"/>
        <w:jc w:val="both"/>
        <w:rPr>
          <w:noProof/>
          <w:color w:val="auto"/>
          <w:lang w:val="es-MX"/>
        </w:rPr>
      </w:pPr>
    </w:p>
    <w:p w14:paraId="1CE0E5C7" w14:textId="77777777" w:rsidR="00BF42DE" w:rsidRDefault="00BF42DE" w:rsidP="00777631">
      <w:pPr>
        <w:pStyle w:val="Prrafodelista"/>
        <w:ind w:left="2160"/>
        <w:jc w:val="both"/>
        <w:rPr>
          <w:noProof/>
          <w:color w:val="auto"/>
          <w:lang w:val="es-MX"/>
        </w:rPr>
      </w:pPr>
    </w:p>
    <w:p w14:paraId="5CB15633" w14:textId="77777777" w:rsidR="00BF42DE" w:rsidRDefault="00BF42DE" w:rsidP="00777631">
      <w:pPr>
        <w:pStyle w:val="Prrafodelista"/>
        <w:ind w:left="2160"/>
        <w:jc w:val="both"/>
        <w:rPr>
          <w:noProof/>
          <w:color w:val="auto"/>
          <w:lang w:val="es-MX"/>
        </w:rPr>
      </w:pPr>
    </w:p>
    <w:p w14:paraId="5B31A5DA" w14:textId="77777777" w:rsidR="00BF42DE" w:rsidRDefault="00BF42DE" w:rsidP="00777631">
      <w:pPr>
        <w:pStyle w:val="Prrafodelista"/>
        <w:ind w:left="2160"/>
        <w:jc w:val="both"/>
        <w:rPr>
          <w:noProof/>
          <w:color w:val="auto"/>
          <w:lang w:val="es-MX"/>
        </w:rPr>
      </w:pPr>
    </w:p>
    <w:p w14:paraId="1A5A2F56" w14:textId="77777777" w:rsidR="00BF42DE" w:rsidRDefault="00BF42DE" w:rsidP="00777631">
      <w:pPr>
        <w:pStyle w:val="Prrafodelista"/>
        <w:ind w:left="2160"/>
        <w:jc w:val="both"/>
        <w:rPr>
          <w:noProof/>
          <w:color w:val="auto"/>
          <w:lang w:val="es-MX"/>
        </w:rPr>
      </w:pPr>
    </w:p>
    <w:p w14:paraId="1A5B99ED" w14:textId="77777777" w:rsidR="00BF42DE" w:rsidRPr="00777631" w:rsidRDefault="00BF42D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1F5196D0" w14:textId="77777777" w:rsidR="00BF42DE" w:rsidRDefault="00BF42DE" w:rsidP="00BF42DE">
      <w:pPr>
        <w:jc w:val="both"/>
        <w:rPr>
          <w:noProof/>
          <w:color w:val="auto"/>
          <w:lang w:val="es-MX"/>
        </w:rPr>
      </w:pPr>
    </w:p>
    <w:p w14:paraId="3CEE2062" w14:textId="77777777" w:rsidR="00BF42DE" w:rsidRPr="00BF42DE" w:rsidRDefault="00BF42DE" w:rsidP="00BF42DE">
      <w:pPr>
        <w:jc w:val="both"/>
        <w:rPr>
          <w:noProof/>
          <w:color w:val="auto"/>
          <w:lang w:val="es-MX"/>
        </w:rPr>
      </w:pP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rPr>
          <w:noProof/>
        </w:rPr>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Default="00EC754E" w:rsidP="00777631">
      <w:pPr>
        <w:jc w:val="both"/>
        <w:rPr>
          <w:noProof/>
          <w:color w:val="auto"/>
        </w:rPr>
      </w:pPr>
    </w:p>
    <w:p w14:paraId="0D371ACE" w14:textId="77777777" w:rsidR="00BF42DE" w:rsidRDefault="00BF42DE" w:rsidP="00777631">
      <w:pPr>
        <w:jc w:val="both"/>
        <w:rPr>
          <w:noProof/>
          <w:color w:val="auto"/>
        </w:rPr>
      </w:pPr>
    </w:p>
    <w:p w14:paraId="68EB41C1" w14:textId="77777777" w:rsidR="00BF42DE" w:rsidRDefault="00BF42DE" w:rsidP="00777631">
      <w:pPr>
        <w:jc w:val="both"/>
        <w:rPr>
          <w:noProof/>
          <w:color w:val="auto"/>
        </w:rPr>
      </w:pPr>
    </w:p>
    <w:p w14:paraId="3EBBB4DE" w14:textId="77777777" w:rsidR="00BF42DE" w:rsidRDefault="00BF42DE" w:rsidP="00777631">
      <w:pPr>
        <w:jc w:val="both"/>
        <w:rPr>
          <w:noProof/>
          <w:color w:val="auto"/>
        </w:rPr>
      </w:pPr>
    </w:p>
    <w:p w14:paraId="75E35835" w14:textId="77777777" w:rsidR="00BF42DE" w:rsidRDefault="00BF42DE" w:rsidP="00777631">
      <w:pPr>
        <w:jc w:val="both"/>
        <w:rPr>
          <w:noProof/>
          <w:color w:val="auto"/>
        </w:rPr>
      </w:pPr>
    </w:p>
    <w:p w14:paraId="1ADE775D" w14:textId="77777777" w:rsidR="00BF42DE" w:rsidRDefault="00BF42DE" w:rsidP="00777631">
      <w:pPr>
        <w:jc w:val="both"/>
        <w:rPr>
          <w:noProof/>
          <w:color w:val="auto"/>
        </w:rPr>
      </w:pPr>
    </w:p>
    <w:p w14:paraId="07EC9CF9" w14:textId="77777777" w:rsidR="00BF42DE" w:rsidRDefault="00BF42DE" w:rsidP="00777631">
      <w:pPr>
        <w:jc w:val="both"/>
        <w:rPr>
          <w:noProof/>
          <w:color w:val="auto"/>
        </w:rPr>
      </w:pPr>
    </w:p>
    <w:p w14:paraId="339822D1" w14:textId="77777777" w:rsidR="00BF42DE" w:rsidRPr="00777631" w:rsidRDefault="00BF42DE" w:rsidP="00777631">
      <w:pPr>
        <w:jc w:val="both"/>
        <w:rPr>
          <w:noProof/>
          <w:color w:val="auto"/>
        </w:rPr>
      </w:pPr>
    </w:p>
    <w:p w14:paraId="7DCA0D79" w14:textId="6E7C87C9" w:rsidR="00863752" w:rsidRPr="00777631" w:rsidRDefault="00AE431D" w:rsidP="00BF42DE">
      <w:pPr>
        <w:ind w:firstLine="720"/>
        <w:jc w:val="both"/>
        <w:rPr>
          <w:noProof/>
          <w:color w:val="auto"/>
        </w:rPr>
      </w:pPr>
      <w:r>
        <w:rPr>
          <w:noProof/>
        </w:rPr>
        <w:drawing>
          <wp:anchor distT="0" distB="0" distL="114300" distR="114300" simplePos="0" relativeHeight="251662336" behindDoc="0" locked="0" layoutInCell="1" allowOverlap="1" wp14:anchorId="55D3798B" wp14:editId="0CDC3E79">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7289D60F" w14:textId="3A721E62" w:rsidR="00777631" w:rsidRDefault="00863752" w:rsidP="00BF42DE">
      <w:pPr>
        <w:ind w:firstLine="720"/>
        <w:jc w:val="both"/>
        <w:rPr>
          <w:noProof/>
          <w:color w:val="auto"/>
        </w:rPr>
      </w:pPr>
      <w:r w:rsidRPr="00777631">
        <w:rPr>
          <w:noProof/>
          <w:color w:val="auto"/>
        </w:rPr>
        <w:lastRenderedPageBreak/>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t>PROCESOS A AUTOMATIZAR</w:t>
      </w:r>
    </w:p>
    <w:p w14:paraId="1A6891F6" w14:textId="77777777" w:rsidR="00777631" w:rsidRDefault="00777631" w:rsidP="00777631">
      <w:pPr>
        <w:ind w:firstLine="720"/>
        <w:jc w:val="both"/>
        <w:rPr>
          <w:noProof/>
          <w:color w:val="auto"/>
        </w:rPr>
      </w:pPr>
    </w:p>
    <w:p w14:paraId="77D8F080" w14:textId="567458E5" w:rsidR="00777631" w:rsidRDefault="00777631" w:rsidP="00777631">
      <w:pPr>
        <w:ind w:left="720"/>
        <w:jc w:val="both"/>
        <w:rPr>
          <w:noProof/>
          <w:color w:val="auto"/>
        </w:rPr>
      </w:pPr>
      <w:r w:rsidRPr="00777631">
        <w:rPr>
          <w:noProof/>
          <w:color w:val="auto"/>
        </w:rPr>
        <w:t>La empresa Altared Group S.A.C., bajo su marca Lifesure, maneja un volumen</w:t>
      </w:r>
      <w:r>
        <w:rPr>
          <w:noProof/>
          <w:color w:val="auto"/>
        </w:rPr>
        <w:t xml:space="preserve"> </w:t>
      </w:r>
      <w:r w:rsidRPr="00777631">
        <w:rPr>
          <w:noProof/>
          <w:color w:val="auto"/>
        </w:rPr>
        <w:t>considerable de facturación y gestión de inventario debido a la producción y distribución de sus productos naturales. La automatización de este proceso es crucial para mejorar la eficiencia operativa, reducir errores y optimizar la gestión de recursos.</w:t>
      </w:r>
    </w:p>
    <w:p w14:paraId="6B64EA3F" w14:textId="77777777" w:rsidR="00777631" w:rsidRPr="00777631" w:rsidRDefault="00777631" w:rsidP="00777631">
      <w:pPr>
        <w:ind w:left="720"/>
        <w:jc w:val="both"/>
        <w:rPr>
          <w:noProof/>
          <w:color w:val="auto"/>
        </w:rPr>
      </w:pPr>
    </w:p>
    <w:p w14:paraId="74674FC8" w14:textId="45402142" w:rsidR="00BD51D0" w:rsidRPr="00BF42DE" w:rsidRDefault="00863752" w:rsidP="00BF42DE">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76D8DF5B" w14:textId="77777777" w:rsidR="00BD51D0" w:rsidRDefault="00BD51D0" w:rsidP="00777631">
      <w:pPr>
        <w:pStyle w:val="Prrafodelista"/>
        <w:ind w:left="420"/>
        <w:jc w:val="both"/>
        <w:rPr>
          <w:noProof/>
          <w:color w:val="auto"/>
        </w:rPr>
      </w:pP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4E07E0E3" w14:textId="64F06451" w:rsidR="00FD2ABE" w:rsidRPr="00777631" w:rsidRDefault="00FD2ABE" w:rsidP="00777631">
      <w:pPr>
        <w:pStyle w:val="Prrafodelista"/>
        <w:ind w:left="420"/>
        <w:jc w:val="both"/>
        <w:rPr>
          <w:noProof/>
          <w:color w:val="auto"/>
        </w:rPr>
      </w:pPr>
      <w:r w:rsidRPr="00777631">
        <w:rPr>
          <w:noProof/>
          <w:color w:val="auto"/>
        </w:rPr>
        <w:t>Altared Group S.A.C. ha experimentado un crecimiento significativo en la demanda de sus productos naturales bajo la marca Lifesure. Sin embargo, la capacidad actual de producción es insuficiente para satisfacer esta creciente demanda, lo que resulta en retrasos en la entrega y una limitación en la capacidad de expansión a nuevos mercados.</w:t>
      </w:r>
    </w:p>
    <w:p w14:paraId="372A5CB7" w14:textId="77777777" w:rsidR="00FD2ABE" w:rsidRPr="00777631" w:rsidRDefault="00FD2ABE" w:rsidP="00777631">
      <w:pPr>
        <w:pStyle w:val="Prrafodelista"/>
        <w:ind w:left="420"/>
        <w:jc w:val="both"/>
        <w:rPr>
          <w:noProof/>
          <w:color w:val="auto"/>
        </w:rPr>
      </w:pPr>
    </w:p>
    <w:p w14:paraId="0CB2399E" w14:textId="46C4849A" w:rsidR="00FD2ABE" w:rsidRPr="00777631" w:rsidRDefault="00FD2ABE" w:rsidP="00777631">
      <w:pPr>
        <w:pStyle w:val="Prrafodelista"/>
        <w:ind w:left="420"/>
        <w:jc w:val="both"/>
        <w:rPr>
          <w:bCs/>
          <w:noProof/>
          <w:color w:val="auto"/>
          <w:lang w:val="es-MX"/>
        </w:rPr>
      </w:pPr>
      <w:r w:rsidRPr="00777631">
        <w:rPr>
          <w:bCs/>
          <w:noProof/>
          <w:color w:val="auto"/>
          <w:lang w:val="es-MX"/>
        </w:rPr>
        <w:t>DOLORES Y PROBLEMAS PRINCIPALES</w:t>
      </w:r>
    </w:p>
    <w:p w14:paraId="0AC26EF6" w14:textId="77777777" w:rsidR="00FD2ABE" w:rsidRPr="00FD2ABE" w:rsidRDefault="00FD2ABE" w:rsidP="00777631">
      <w:pPr>
        <w:pStyle w:val="Prrafodelista"/>
        <w:ind w:left="420"/>
        <w:jc w:val="both"/>
        <w:rPr>
          <w:noProof/>
          <w:color w:val="auto"/>
          <w:lang w:val="es-MX"/>
        </w:rPr>
      </w:pPr>
    </w:p>
    <w:p w14:paraId="2C592576"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Capacidad de Producción Insuficiente:</w:t>
      </w:r>
    </w:p>
    <w:p w14:paraId="72FEE92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planta de producción actual en el Óvalo Santa Anita está operando a su máxima capacidad, lo que no permite aumentar la producción sin realizar inversiones significativas.</w:t>
      </w:r>
    </w:p>
    <w:p w14:paraId="3843230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Los retrasos en la producción afectan negativamente la satisfacción del cliente y la reputación de la marca.</w:t>
      </w:r>
    </w:p>
    <w:p w14:paraId="02A2D33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Dependencia de Proveedores Locales:</w:t>
      </w:r>
    </w:p>
    <w:p w14:paraId="3B8E273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dependencia de proveedores locales para las materias primas puede causar interrupciones en la producción debido a problemas de suministro o calidad inconsistente.</w:t>
      </w:r>
    </w:p>
    <w:p w14:paraId="57827BD0"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diversificación en la cadena de suministro aumenta el riesgo de escasez de materias primas.</w:t>
      </w:r>
    </w:p>
    <w:p w14:paraId="43D4B274"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Limitaciones en Innovación y Desarrollo:</w:t>
      </w:r>
    </w:p>
    <w:p w14:paraId="51CEE874"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capacidad limitada de producción restringe la posibilidad de lanzar nuevos productos al mercado de manera oportuna.</w:t>
      </w:r>
    </w:p>
    <w:p w14:paraId="09B87B9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recursos adicionales para investigación y desarrollo puede impedir la innovación continua y la mejora de los productos existentes.</w:t>
      </w:r>
    </w:p>
    <w:p w14:paraId="056A145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Restricciones Financieras:</w:t>
      </w:r>
    </w:p>
    <w:p w14:paraId="519B2831"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Las inversiones necesarias para expandir la capacidad de producción y mejorar la infraestructura pueden ser significativas, y la empresa podría enfrentar restricciones presupuestarias.</w:t>
      </w:r>
    </w:p>
    <w:p w14:paraId="4861D0CB"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búsqueda de financiamiento adicional puede ser un desafío, especialmente si se requiere en un corto plazo.</w:t>
      </w:r>
    </w:p>
    <w:p w14:paraId="4BB09671" w14:textId="77777777" w:rsidR="00FD2ABE" w:rsidRPr="00BF42DE" w:rsidRDefault="00FD2ABE" w:rsidP="00BF42DE">
      <w:pPr>
        <w:jc w:val="both"/>
        <w:rPr>
          <w:noProof/>
          <w:color w:val="auto"/>
          <w:lang w:val="es-MX"/>
        </w:rPr>
      </w:pPr>
    </w:p>
    <w:p w14:paraId="6B93D249" w14:textId="102E8D5D" w:rsidR="00FD2ABE" w:rsidRPr="00777631" w:rsidRDefault="00FD2ABE" w:rsidP="00777631">
      <w:pPr>
        <w:pStyle w:val="Prrafodelista"/>
        <w:ind w:left="420"/>
        <w:jc w:val="both"/>
        <w:rPr>
          <w:bCs/>
          <w:noProof/>
          <w:color w:val="auto"/>
          <w:lang w:val="es-MX"/>
        </w:rPr>
      </w:pPr>
      <w:r w:rsidRPr="00777631">
        <w:rPr>
          <w:bCs/>
          <w:noProof/>
          <w:color w:val="auto"/>
          <w:lang w:val="es-MX"/>
        </w:rPr>
        <w:t>OPORTUNIDADES PARA LA SOLUCION</w:t>
      </w:r>
    </w:p>
    <w:p w14:paraId="1A08687D" w14:textId="77777777" w:rsidR="00FD2ABE" w:rsidRPr="00FD2ABE" w:rsidRDefault="00FD2ABE" w:rsidP="00777631">
      <w:pPr>
        <w:pStyle w:val="Prrafodelista"/>
        <w:ind w:left="420"/>
        <w:jc w:val="both"/>
        <w:rPr>
          <w:noProof/>
          <w:color w:val="auto"/>
          <w:lang w:val="es-MX"/>
        </w:rPr>
      </w:pPr>
    </w:p>
    <w:p w14:paraId="20F732D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Expansión de la Planta de Producción:</w:t>
      </w:r>
    </w:p>
    <w:p w14:paraId="4666CA9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Invertir en la ampliación de la planta de producción actual o en la construcción de una nueva planta para aumentar significativamente la capacidad de producción.</w:t>
      </w:r>
    </w:p>
    <w:p w14:paraId="70778E59"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Implementar tecnologías avanzadas y automatización para mejorar la eficiencia y reducir los costos operativos.</w:t>
      </w:r>
    </w:p>
    <w:p w14:paraId="359CD7B5"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Diversificación de la Cadena de Suministro:</w:t>
      </w:r>
    </w:p>
    <w:p w14:paraId="5D0BF978"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relaciones con proveedores adicionales y diversificar la cadena de suministro para reducir el riesgo de interrupciones y asegurar un suministro constante de materias primas de alta calidad.</w:t>
      </w:r>
    </w:p>
    <w:p w14:paraId="2F6E4BB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Establecer contratos a largo plazo con proveedores confiables para garantizar la estabilidad del suministro.</w:t>
      </w:r>
    </w:p>
    <w:p w14:paraId="355B33CC"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Financiamiento y Recursos:</w:t>
      </w:r>
    </w:p>
    <w:p w14:paraId="06DEF92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Buscar opciones de financiamiento, como préstamos bancarios, inversores externos o subvenciones gubernamentales, para obtener los recursos necesarios para la expansión.</w:t>
      </w:r>
    </w:p>
    <w:p w14:paraId="3309BB3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Evaluar asociaciones estratégicas o joint ventures que puedan aportar capital y experiencia adicional.</w:t>
      </w:r>
    </w:p>
    <w:p w14:paraId="1760099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Innovación y Desarrollo:</w:t>
      </w:r>
    </w:p>
    <w:p w14:paraId="5A5CD32D"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Destinar recursos adicionales a investigación y desarrollo para continuar innovando y mejorando los productos, asegurando que Altared Group mantenga su posición competitiva en el mercado.</w:t>
      </w:r>
    </w:p>
    <w:p w14:paraId="361E3FB6"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nuevas líneas de productos que respondan a las tendencias emergentes y a las demandas de los consumidores.</w:t>
      </w:r>
    </w:p>
    <w:p w14:paraId="2B4FA057" w14:textId="77777777" w:rsidR="00FD2ABE" w:rsidRDefault="00FD2ABE" w:rsidP="00777631">
      <w:pPr>
        <w:pStyle w:val="Prrafodelista"/>
        <w:ind w:left="420"/>
        <w:jc w:val="both"/>
        <w:rPr>
          <w:noProof/>
          <w:color w:val="auto"/>
        </w:rPr>
      </w:pPr>
    </w:p>
    <w:p w14:paraId="2DA7FBF6" w14:textId="2D24E232" w:rsidR="00BD51D0" w:rsidRDefault="00BD51D0" w:rsidP="00777631">
      <w:pPr>
        <w:pStyle w:val="Prrafodelista"/>
        <w:ind w:left="420"/>
        <w:jc w:val="both"/>
        <w:rPr>
          <w:noProof/>
          <w:color w:val="auto"/>
        </w:rPr>
      </w:pPr>
      <w:r>
        <w:rPr>
          <w:noProof/>
          <w:color w:val="auto"/>
        </w:rPr>
        <w:t xml:space="preserve">REQUISITOS FUNCIONALES </w:t>
      </w:r>
    </w:p>
    <w:p w14:paraId="3DDB09DE" w14:textId="77777777" w:rsidR="00BD51D0" w:rsidRDefault="00BD51D0" w:rsidP="00777631">
      <w:pPr>
        <w:pStyle w:val="Prrafodelista"/>
        <w:ind w:left="420"/>
        <w:jc w:val="both"/>
        <w:rPr>
          <w:noProof/>
          <w:color w:val="auto"/>
        </w:rPr>
      </w:pPr>
    </w:p>
    <w:p w14:paraId="7FC010B2" w14:textId="68241670"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facturas electrónicas automáticamente al completar una venta.</w:t>
      </w:r>
    </w:p>
    <w:p w14:paraId="064D838A"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Las facturas deben cumplir con las normativas fiscales vigentes.</w:t>
      </w:r>
    </w:p>
    <w:p w14:paraId="53F84D72"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el seguimiento en tiempo real de los niveles de inventario.</w:t>
      </w:r>
    </w:p>
    <w:p w14:paraId="77BFFDFB"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lastRenderedPageBreak/>
        <w:t>Debe generar alertas automáticas para el reabastecimiento cuando los niveles de stock sean bajos.</w:t>
      </w:r>
    </w:p>
    <w:p w14:paraId="033CD935"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la creación y gestión de un catálogo de productos con detalles como nombre, descripción, precio, y código de barras.</w:t>
      </w:r>
    </w:p>
    <w:p w14:paraId="5D470BC6"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gestionar el proceso de pedidos desde la creación hasta la entrega, incluyendo el estado de los pedidos.</w:t>
      </w:r>
    </w:p>
    <w:p w14:paraId="30FEABAF"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actualizar automáticamente los niveles de inventario al recibir nuevos productos y al realizar ventas.</w:t>
      </w:r>
    </w:p>
    <w:p w14:paraId="550C2CE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integrar con plataformas de pago y sistemas de contabilidad externos.</w:t>
      </w:r>
    </w:p>
    <w:p w14:paraId="3C34508E"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reportes de ventas, inventario, y facturación.</w:t>
      </w:r>
    </w:p>
    <w:p w14:paraId="3E03352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Debe proporcionar análisis de datos para apoyar la toma de decisiones.</w:t>
      </w:r>
    </w:p>
    <w:p w14:paraId="6CE782FD"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almacenar y gestionar la información de los clientes, incluyendo historial de compras y preferencias.</w:t>
      </w:r>
    </w:p>
    <w:p w14:paraId="715C9448" w14:textId="77777777" w:rsidR="00BD51D0" w:rsidRDefault="00BD51D0" w:rsidP="008778F4">
      <w:pPr>
        <w:pStyle w:val="Prrafodelista"/>
        <w:numPr>
          <w:ilvl w:val="0"/>
          <w:numId w:val="20"/>
        </w:numPr>
        <w:jc w:val="both"/>
        <w:rPr>
          <w:noProof/>
          <w:color w:val="auto"/>
          <w:lang w:val="es-MX"/>
        </w:rPr>
      </w:pPr>
      <w:r w:rsidRPr="008778F4">
        <w:rPr>
          <w:noProof/>
          <w:color w:val="auto"/>
          <w:lang w:val="es-MX"/>
        </w:rPr>
        <w:t>El sistema debe tener controles de acceso para que solo personal autorizado pueda acceder a ciertas funcionalidades y datos.</w:t>
      </w:r>
    </w:p>
    <w:p w14:paraId="60111BA2" w14:textId="77777777" w:rsidR="008778F4" w:rsidRDefault="008778F4" w:rsidP="008778F4">
      <w:pPr>
        <w:pStyle w:val="Prrafodelista"/>
        <w:ind w:left="1080"/>
        <w:jc w:val="both"/>
        <w:rPr>
          <w:noProof/>
          <w:color w:val="auto"/>
          <w:lang w:val="es-MX"/>
        </w:rPr>
      </w:pPr>
    </w:p>
    <w:p w14:paraId="6B79EE61" w14:textId="7D6D8314" w:rsidR="008778F4" w:rsidRDefault="008778F4" w:rsidP="008778F4">
      <w:pPr>
        <w:ind w:firstLine="420"/>
        <w:jc w:val="both"/>
        <w:rPr>
          <w:noProof/>
          <w:color w:val="auto"/>
          <w:lang w:val="es-MX"/>
        </w:rPr>
      </w:pPr>
      <w:r>
        <w:rPr>
          <w:noProof/>
          <w:color w:val="auto"/>
          <w:lang w:val="es-MX"/>
        </w:rPr>
        <w:t>REQUISITOS NO FUNCIONALES</w:t>
      </w:r>
    </w:p>
    <w:p w14:paraId="31D1BC28" w14:textId="77777777" w:rsidR="008778F4" w:rsidRDefault="008778F4" w:rsidP="008778F4">
      <w:pPr>
        <w:ind w:firstLine="420"/>
        <w:jc w:val="both"/>
        <w:rPr>
          <w:noProof/>
          <w:color w:val="auto"/>
          <w:lang w:val="es-MX"/>
        </w:rPr>
      </w:pPr>
    </w:p>
    <w:p w14:paraId="736F225E" w14:textId="20A3B9F5"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escalable para manejar un creciente número de transacciones y volumen de datos.</w:t>
      </w:r>
    </w:p>
    <w:p w14:paraId="02BC9F09"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responder rápidamente a las consultas y actualizaciones de inventario, con tiempos de respuesta menores a 2 segundos para la mayoría de las operaciones.</w:t>
      </w:r>
    </w:p>
    <w:p w14:paraId="0EE93428"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alta disponibilidad, con un tiempo de actividad del 99.9%.</w:t>
      </w:r>
    </w:p>
    <w:p w14:paraId="65E98391"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proteger la información sensible mediante encriptación y otras medidas de seguridad.</w:t>
      </w:r>
    </w:p>
    <w:p w14:paraId="4A693973"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Debe cumplir con las normativas de protección de datos y privacidad aplicables.</w:t>
      </w:r>
    </w:p>
    <w:p w14:paraId="122D1B2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interfaz de usuario intuitiva y fácil de usar, minimizando la necesidad de formación extensa para los empleados.</w:t>
      </w:r>
    </w:p>
    <w:p w14:paraId="140F6C1A"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compatible con diferentes dispositivos y navegadores web.</w:t>
      </w:r>
    </w:p>
    <w:p w14:paraId="1C1B24D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lastRenderedPageBreak/>
        <w:t>El sistema debe ser fácil de mantener y actualizar, con documentación completa y soporte técnico disponible.</w:t>
      </w:r>
    </w:p>
    <w:p w14:paraId="474978D6"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fiable, minimizando errores y asegurando la integridad de los datos.</w:t>
      </w:r>
    </w:p>
    <w:p w14:paraId="63C31B1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procedimientos de backup y recuperación de datos para prevenir pérdidas de información.</w:t>
      </w:r>
    </w:p>
    <w:p w14:paraId="0B0C4826" w14:textId="77777777" w:rsidR="008778F4" w:rsidRDefault="008778F4" w:rsidP="008778F4">
      <w:pPr>
        <w:pStyle w:val="Prrafodelista"/>
        <w:numPr>
          <w:ilvl w:val="0"/>
          <w:numId w:val="46"/>
        </w:numPr>
        <w:jc w:val="both"/>
        <w:rPr>
          <w:noProof/>
          <w:color w:val="auto"/>
          <w:lang w:val="es-MX"/>
        </w:rPr>
      </w:pPr>
      <w:r w:rsidRPr="008778F4">
        <w:rPr>
          <w:noProof/>
          <w:color w:val="auto"/>
          <w:lang w:val="es-MX"/>
        </w:rPr>
        <w:t>El sistema debe cumplir con todas las leyes y regulaciones aplicables, incluyendo las fiscales y de comercio electrónico.</w:t>
      </w:r>
    </w:p>
    <w:p w14:paraId="5A505F0A" w14:textId="77777777" w:rsidR="008778F4" w:rsidRPr="008778F4" w:rsidRDefault="008778F4" w:rsidP="008778F4">
      <w:pPr>
        <w:pStyle w:val="Prrafodelista"/>
        <w:ind w:left="1440"/>
        <w:jc w:val="both"/>
        <w:rPr>
          <w:noProof/>
          <w:color w:val="auto"/>
          <w:lang w:val="es-MX"/>
        </w:rPr>
      </w:pPr>
    </w:p>
    <w:p w14:paraId="77119B75" w14:textId="1135838B" w:rsidR="008778F4" w:rsidRDefault="008778F4" w:rsidP="008778F4">
      <w:pPr>
        <w:ind w:left="360"/>
        <w:jc w:val="both"/>
        <w:rPr>
          <w:noProof/>
          <w:color w:val="auto"/>
        </w:rPr>
      </w:pPr>
      <w:r w:rsidRPr="008778F4">
        <w:rPr>
          <w:noProof/>
          <w:color w:val="auto"/>
        </w:rPr>
        <w:t>Estas tablas describen de manera ordenada los diversos requisitos funcionales y no funcionales que deben ser atendidos para el sistema de facturación y gestión de inventario de Altared Group S.A.C., garantizando que el sistema cumpla con las necesidades operativas y de negocio de la organización.</w:t>
      </w:r>
    </w:p>
    <w:p w14:paraId="354F4B83" w14:textId="77777777" w:rsidR="008778F4" w:rsidRDefault="008778F4"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6F39454D" w:rsidR="008778F4" w:rsidRDefault="008778F4" w:rsidP="008778F4">
            <w:pPr>
              <w:jc w:val="both"/>
              <w:rPr>
                <w:noProof/>
                <w:color w:val="auto"/>
                <w:lang w:val="es-MX"/>
              </w:rPr>
            </w:pPr>
            <w:r>
              <w:rPr>
                <w:noProof/>
                <w:color w:val="auto"/>
                <w:lang w:val="es-MX"/>
              </w:rPr>
              <w:t>El sistena debe generar facturas electronicas automaticamente al completar una venta</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2586DA61" w:rsidR="008778F4" w:rsidRDefault="008778F4" w:rsidP="008778F4">
            <w:pPr>
              <w:jc w:val="both"/>
              <w:rPr>
                <w:noProof/>
                <w:color w:val="auto"/>
                <w:lang w:val="es-MX"/>
              </w:rPr>
            </w:pPr>
            <w:r>
              <w:rPr>
                <w:noProof/>
                <w:color w:val="auto"/>
                <w:lang w:val="es-MX"/>
              </w:rPr>
              <w:t>Las facturas deben cumplir con las normativas fiscales vigentes.</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25F34018" w:rsidR="008778F4" w:rsidRDefault="008778F4" w:rsidP="008778F4">
            <w:pPr>
              <w:jc w:val="both"/>
              <w:rPr>
                <w:noProof/>
                <w:color w:val="auto"/>
                <w:lang w:val="es-MX"/>
              </w:rPr>
            </w:pPr>
            <w:r>
              <w:rPr>
                <w:noProof/>
                <w:color w:val="auto"/>
                <w:lang w:val="es-MX"/>
              </w:rPr>
              <w:t>El sistema debe permitir el seguimiento en tiempo real de los niveles de inventario.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29B95050" w:rsidR="008778F4" w:rsidRDefault="008778F4" w:rsidP="008778F4">
            <w:pPr>
              <w:jc w:val="both"/>
              <w:rPr>
                <w:noProof/>
                <w:color w:val="auto"/>
                <w:lang w:val="es-MX"/>
              </w:rPr>
            </w:pPr>
            <w:r>
              <w:rPr>
                <w:noProof/>
                <w:color w:val="auto"/>
                <w:lang w:val="es-MX"/>
              </w:rPr>
              <w:t>El sistema debe generar alertas automaticas para el reabastecimiento cuando los niveles de stock sean bajos</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550713E4" w:rsidR="008778F4" w:rsidRDefault="008778F4" w:rsidP="008778F4">
            <w:pPr>
              <w:jc w:val="both"/>
              <w:rPr>
                <w:noProof/>
                <w:color w:val="auto"/>
                <w:lang w:val="es-MX"/>
              </w:rPr>
            </w:pPr>
            <w:r>
              <w:rPr>
                <w:noProof/>
                <w:color w:val="auto"/>
                <w:lang w:val="es-MX"/>
              </w:rPr>
              <w:t>El sistema debe permitir la creacion y gestion de un catalogo de productos con detalles como nombre, detalle, precio y codigos de barras.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798073F8" w:rsidR="008778F4" w:rsidRDefault="008778F4" w:rsidP="008778F4">
            <w:pPr>
              <w:jc w:val="both"/>
              <w:rPr>
                <w:noProof/>
                <w:color w:val="auto"/>
                <w:lang w:val="es-MX"/>
              </w:rPr>
            </w:pPr>
            <w:r>
              <w:rPr>
                <w:noProof/>
                <w:color w:val="auto"/>
                <w:lang w:val="es-MX"/>
              </w:rPr>
              <w:t>El sistema debe gestionar el proceso de pedidos desde la creacion hasta la entrega, incluyendo el estado de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3F658933" w:rsidR="00D976DB" w:rsidRDefault="00D976DB" w:rsidP="008778F4">
            <w:pPr>
              <w:jc w:val="both"/>
              <w:rPr>
                <w:noProof/>
                <w:color w:val="auto"/>
                <w:lang w:val="es-MX"/>
              </w:rPr>
            </w:pPr>
            <w:r>
              <w:rPr>
                <w:noProof/>
                <w:color w:val="auto"/>
                <w:lang w:val="es-MX"/>
              </w:rPr>
              <w:t>El sistema debe actualizar automaticamente los niveles de inventario al recibir nuevos productos y al realizar ventas</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54D23EC8" w:rsidR="00D976DB" w:rsidRDefault="00D976DB" w:rsidP="008778F4">
            <w:pPr>
              <w:jc w:val="both"/>
              <w:rPr>
                <w:noProof/>
                <w:color w:val="auto"/>
                <w:lang w:val="es-MX"/>
              </w:rPr>
            </w:pPr>
            <w:r>
              <w:rPr>
                <w:noProof/>
                <w:color w:val="auto"/>
                <w:lang w:val="es-MX"/>
              </w:rPr>
              <w:t>El sistema debe ingresar con plataformas de pago y sistemas de contabilidad externos</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4844DD66" w:rsidR="00D976DB" w:rsidRDefault="00D976DB" w:rsidP="008778F4">
            <w:pPr>
              <w:jc w:val="both"/>
              <w:rPr>
                <w:noProof/>
                <w:color w:val="auto"/>
                <w:lang w:val="es-MX"/>
              </w:rPr>
            </w:pPr>
            <w:r>
              <w:rPr>
                <w:noProof/>
                <w:color w:val="auto"/>
                <w:lang w:val="es-MX"/>
              </w:rPr>
              <w:t>El sistema debe generar reportes de ventas, inventarios y facturacion</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14F6565A" w:rsidR="00D976DB" w:rsidRDefault="00D976DB" w:rsidP="008778F4">
            <w:pPr>
              <w:jc w:val="both"/>
              <w:rPr>
                <w:noProof/>
                <w:color w:val="auto"/>
                <w:lang w:val="es-MX"/>
              </w:rPr>
            </w:pPr>
            <w:r>
              <w:rPr>
                <w:noProof/>
                <w:color w:val="auto"/>
                <w:lang w:val="es-MX"/>
              </w:rPr>
              <w:t>El sistema debe proporcionar analisis de datos para apoyar la toma de decisiones</w:t>
            </w:r>
          </w:p>
        </w:tc>
      </w:tr>
      <w:tr w:rsidR="00D976DB" w14:paraId="0C16870E" w14:textId="77777777" w:rsidTr="00D976DB">
        <w:tc>
          <w:tcPr>
            <w:tcW w:w="1336" w:type="dxa"/>
          </w:tcPr>
          <w:p w14:paraId="58535F29" w14:textId="623EDF25" w:rsidR="00D976DB" w:rsidRDefault="00D976DB" w:rsidP="008778F4">
            <w:pPr>
              <w:jc w:val="both"/>
              <w:rPr>
                <w:noProof/>
                <w:color w:val="auto"/>
                <w:lang w:val="es-MX"/>
              </w:rPr>
            </w:pPr>
            <w:r>
              <w:rPr>
                <w:noProof/>
                <w:color w:val="auto"/>
                <w:lang w:val="es-MX"/>
              </w:rPr>
              <w:t>RF_011</w:t>
            </w:r>
          </w:p>
        </w:tc>
        <w:tc>
          <w:tcPr>
            <w:tcW w:w="9975" w:type="dxa"/>
          </w:tcPr>
          <w:p w14:paraId="11768D47" w14:textId="76E4B5C0" w:rsidR="00D976DB" w:rsidRDefault="00D976DB" w:rsidP="008778F4">
            <w:pPr>
              <w:jc w:val="both"/>
              <w:rPr>
                <w:noProof/>
                <w:color w:val="auto"/>
                <w:lang w:val="es-MX"/>
              </w:rPr>
            </w:pPr>
            <w:r>
              <w:rPr>
                <w:noProof/>
                <w:color w:val="auto"/>
                <w:lang w:val="es-MX"/>
              </w:rPr>
              <w:t>El sistema debe almacenar y gestionar la informacion de los clientes, incluyendo historial de compras y preferencias.</w:t>
            </w:r>
          </w:p>
        </w:tc>
      </w:tr>
      <w:tr w:rsidR="00D976DB" w14:paraId="6AF8EB42" w14:textId="77777777" w:rsidTr="00D976DB">
        <w:tc>
          <w:tcPr>
            <w:tcW w:w="1336" w:type="dxa"/>
          </w:tcPr>
          <w:p w14:paraId="42886C02" w14:textId="46E18D77" w:rsidR="00D976DB" w:rsidRDefault="00D976DB" w:rsidP="008778F4">
            <w:pPr>
              <w:jc w:val="both"/>
              <w:rPr>
                <w:noProof/>
                <w:color w:val="auto"/>
                <w:lang w:val="es-MX"/>
              </w:rPr>
            </w:pPr>
            <w:r>
              <w:rPr>
                <w:noProof/>
                <w:color w:val="auto"/>
                <w:lang w:val="es-MX"/>
              </w:rPr>
              <w:t>RF_012</w:t>
            </w:r>
          </w:p>
        </w:tc>
        <w:tc>
          <w:tcPr>
            <w:tcW w:w="9975" w:type="dxa"/>
          </w:tcPr>
          <w:p w14:paraId="06A45FB9" w14:textId="21173EBD" w:rsidR="00D976DB" w:rsidRDefault="00D976DB" w:rsidP="008778F4">
            <w:pPr>
              <w:jc w:val="both"/>
              <w:rPr>
                <w:noProof/>
                <w:color w:val="auto"/>
                <w:lang w:val="es-MX"/>
              </w:rPr>
            </w:pPr>
            <w:r>
              <w:rPr>
                <w:noProof/>
                <w:color w:val="auto"/>
                <w:lang w:val="es-MX"/>
              </w:rPr>
              <w:t>El sistema debe tener controles de acceso para que solo personal autorizado pueda acceder a ciertas funcionalidades y datos.</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lastRenderedPageBreak/>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233D365B" w:rsidR="0014586C" w:rsidRDefault="0014586C" w:rsidP="00EE4CDB">
            <w:pPr>
              <w:jc w:val="both"/>
              <w:rPr>
                <w:noProof/>
                <w:color w:val="auto"/>
                <w:lang w:val="es-MX"/>
              </w:rPr>
            </w:pPr>
            <w:r>
              <w:rPr>
                <w:noProof/>
                <w:color w:val="auto"/>
                <w:lang w:val="es-MX"/>
              </w:rPr>
              <w:t>El sistema debe ser escalable parta manejar un creciente numero de transacciones y volumen de datos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1D10D277" w:rsidR="0014586C" w:rsidRDefault="0014586C" w:rsidP="00EE4CDB">
            <w:pPr>
              <w:jc w:val="both"/>
              <w:rPr>
                <w:noProof/>
                <w:color w:val="auto"/>
                <w:lang w:val="es-MX"/>
              </w:rPr>
            </w:pPr>
            <w:r>
              <w:rPr>
                <w:noProof/>
                <w:color w:val="auto"/>
                <w:lang w:val="es-MX"/>
              </w:rPr>
              <w:t>El sistema debe responder rapidamente a la consulta y actualizaciones de inventario, con tiempo de respuestas menores a 2 segundos para la mayoria  de las operaciones</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1A6B2F6B" w:rsidR="0014586C" w:rsidRDefault="0014586C" w:rsidP="00EE4CDB">
            <w:pPr>
              <w:jc w:val="both"/>
              <w:rPr>
                <w:noProof/>
                <w:color w:val="auto"/>
                <w:lang w:val="es-MX"/>
              </w:rPr>
            </w:pPr>
            <w:r>
              <w:rPr>
                <w:noProof/>
                <w:color w:val="auto"/>
                <w:lang w:val="es-MX"/>
              </w:rPr>
              <w:t>El sistema debe tener una alta disponibilidad con un tiempo de actividad del 99.9%</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478FEE39" w:rsidR="0014586C" w:rsidRDefault="005E75FE" w:rsidP="00EE4CDB">
            <w:pPr>
              <w:jc w:val="both"/>
              <w:rPr>
                <w:noProof/>
                <w:color w:val="auto"/>
                <w:lang w:val="es-MX"/>
              </w:rPr>
            </w:pPr>
            <w:r>
              <w:rPr>
                <w:noProof/>
                <w:color w:val="auto"/>
                <w:lang w:val="es-MX"/>
              </w:rPr>
              <w:t>El sistema debe proteger la informacion sensibe</w:t>
            </w:r>
            <w:r w:rsidR="005B160F">
              <w:rPr>
                <w:noProof/>
                <w:color w:val="auto"/>
                <w:lang w:val="es-MX"/>
              </w:rPr>
              <w:t xml:space="preserve"> mediante encriptacion y otras medidas de seguridad.</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26CA03A8" w:rsidR="0014586C" w:rsidRDefault="005B160F" w:rsidP="00EE4CDB">
            <w:pPr>
              <w:jc w:val="both"/>
              <w:rPr>
                <w:noProof/>
                <w:color w:val="auto"/>
                <w:lang w:val="es-MX"/>
              </w:rPr>
            </w:pPr>
            <w:r>
              <w:rPr>
                <w:noProof/>
                <w:color w:val="auto"/>
                <w:lang w:val="es-MX"/>
              </w:rPr>
              <w:t>El sistema debe cumplir con las normativas de proteccion de datos y privacidad aplicable.</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5FC066AE" w:rsidR="0014586C" w:rsidRDefault="005B160F" w:rsidP="00EE4CDB">
            <w:pPr>
              <w:jc w:val="both"/>
              <w:rPr>
                <w:noProof/>
                <w:color w:val="auto"/>
                <w:lang w:val="es-MX"/>
              </w:rPr>
            </w:pPr>
            <w:r>
              <w:rPr>
                <w:noProof/>
                <w:color w:val="auto"/>
                <w:lang w:val="es-MX"/>
              </w:rPr>
              <w:t>El sistema debe tener una interfaz de usuario intuitiva y facil de usar, minimizando la necesidad de formacion extensa para los empleados.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27ACD71A" w:rsidR="0014586C" w:rsidRDefault="005B160F" w:rsidP="00EE4CDB">
            <w:pPr>
              <w:jc w:val="both"/>
              <w:rPr>
                <w:noProof/>
                <w:color w:val="auto"/>
                <w:lang w:val="es-MX"/>
              </w:rPr>
            </w:pPr>
            <w:r>
              <w:rPr>
                <w:noProof/>
                <w:color w:val="auto"/>
                <w:lang w:val="es-MX"/>
              </w:rPr>
              <w:t>El sistema debe ser compativle con diferentes dispositivos y navegadores web.</w:t>
            </w:r>
          </w:p>
        </w:tc>
      </w:tr>
      <w:tr w:rsidR="0014586C" w14:paraId="3299D645" w14:textId="77777777" w:rsidTr="00EE4CDB">
        <w:tc>
          <w:tcPr>
            <w:tcW w:w="1336" w:type="dxa"/>
          </w:tcPr>
          <w:p w14:paraId="432A884E" w14:textId="2E3E3DF2" w:rsidR="0014586C" w:rsidRDefault="0014586C" w:rsidP="00EE4CDB">
            <w:pPr>
              <w:jc w:val="both"/>
              <w:rPr>
                <w:noProof/>
                <w:color w:val="auto"/>
                <w:lang w:val="es-MX"/>
              </w:rPr>
            </w:pPr>
            <w:r>
              <w:rPr>
                <w:noProof/>
                <w:color w:val="auto"/>
                <w:lang w:val="es-MX"/>
              </w:rPr>
              <w:t>RNF_008</w:t>
            </w:r>
          </w:p>
        </w:tc>
        <w:tc>
          <w:tcPr>
            <w:tcW w:w="9975" w:type="dxa"/>
          </w:tcPr>
          <w:p w14:paraId="51BBF459" w14:textId="638AED65" w:rsidR="0014586C" w:rsidRDefault="005B160F" w:rsidP="00EE4CDB">
            <w:pPr>
              <w:jc w:val="both"/>
              <w:rPr>
                <w:noProof/>
                <w:color w:val="auto"/>
                <w:lang w:val="es-MX"/>
              </w:rPr>
            </w:pPr>
            <w:r>
              <w:rPr>
                <w:noProof/>
                <w:color w:val="auto"/>
                <w:lang w:val="es-MX"/>
              </w:rPr>
              <w:t>El sistema debe ser facil de mantener y actualizar, con documentacion completa y soporte tecnico disponible.</w:t>
            </w:r>
          </w:p>
        </w:tc>
      </w:tr>
      <w:tr w:rsidR="0014586C" w14:paraId="4D8D8623" w14:textId="77777777" w:rsidTr="00EE4CDB">
        <w:tc>
          <w:tcPr>
            <w:tcW w:w="1336" w:type="dxa"/>
          </w:tcPr>
          <w:p w14:paraId="52BDEA09" w14:textId="24DB2C15" w:rsidR="0014586C" w:rsidRDefault="0014586C" w:rsidP="00EE4CDB">
            <w:pPr>
              <w:jc w:val="both"/>
              <w:rPr>
                <w:noProof/>
                <w:color w:val="auto"/>
                <w:lang w:val="es-MX"/>
              </w:rPr>
            </w:pPr>
            <w:r>
              <w:rPr>
                <w:noProof/>
                <w:color w:val="auto"/>
                <w:lang w:val="es-MX"/>
              </w:rPr>
              <w:t>RNF_009</w:t>
            </w:r>
          </w:p>
        </w:tc>
        <w:tc>
          <w:tcPr>
            <w:tcW w:w="9975" w:type="dxa"/>
          </w:tcPr>
          <w:p w14:paraId="5AC8345C" w14:textId="366686E4" w:rsidR="0014586C" w:rsidRDefault="005B160F" w:rsidP="00EE4CDB">
            <w:pPr>
              <w:jc w:val="both"/>
              <w:rPr>
                <w:noProof/>
                <w:color w:val="auto"/>
                <w:lang w:val="es-MX"/>
              </w:rPr>
            </w:pPr>
            <w:r>
              <w:rPr>
                <w:noProof/>
                <w:color w:val="auto"/>
                <w:lang w:val="es-MX"/>
              </w:rPr>
              <w:t>El sistema debe ser fiable, minimizando errores y asegurando la integridad de los datos.</w:t>
            </w:r>
          </w:p>
        </w:tc>
      </w:tr>
      <w:tr w:rsidR="0014586C" w14:paraId="5A5D84DE" w14:textId="77777777" w:rsidTr="00EE4CDB">
        <w:tc>
          <w:tcPr>
            <w:tcW w:w="1336" w:type="dxa"/>
          </w:tcPr>
          <w:p w14:paraId="495FC8F4" w14:textId="0736D9D4" w:rsidR="0014586C" w:rsidRDefault="0014586C" w:rsidP="00EE4CDB">
            <w:pPr>
              <w:jc w:val="both"/>
              <w:rPr>
                <w:noProof/>
                <w:color w:val="auto"/>
                <w:lang w:val="es-MX"/>
              </w:rPr>
            </w:pPr>
            <w:r>
              <w:rPr>
                <w:noProof/>
                <w:color w:val="auto"/>
                <w:lang w:val="es-MX"/>
              </w:rPr>
              <w:t>RNF_010</w:t>
            </w:r>
          </w:p>
        </w:tc>
        <w:tc>
          <w:tcPr>
            <w:tcW w:w="9975" w:type="dxa"/>
          </w:tcPr>
          <w:p w14:paraId="7AAD031E" w14:textId="755B81C8" w:rsidR="0014586C" w:rsidRDefault="005B160F" w:rsidP="00EE4CDB">
            <w:pPr>
              <w:jc w:val="both"/>
              <w:rPr>
                <w:noProof/>
                <w:color w:val="auto"/>
                <w:lang w:val="es-MX"/>
              </w:rPr>
            </w:pPr>
            <w:r>
              <w:rPr>
                <w:noProof/>
                <w:color w:val="auto"/>
                <w:lang w:val="es-MX"/>
              </w:rPr>
              <w:t>El sistema debe tener procedimientos de backup y recuperacion de datos para prevenir perdidas de informacion</w:t>
            </w:r>
          </w:p>
        </w:tc>
      </w:tr>
      <w:tr w:rsidR="0014586C" w14:paraId="1E69D55D" w14:textId="77777777" w:rsidTr="00EE4CDB">
        <w:tc>
          <w:tcPr>
            <w:tcW w:w="1336" w:type="dxa"/>
          </w:tcPr>
          <w:p w14:paraId="50BF12F0" w14:textId="5E4F5655" w:rsidR="0014586C" w:rsidRDefault="0014586C" w:rsidP="00EE4CDB">
            <w:pPr>
              <w:jc w:val="both"/>
              <w:rPr>
                <w:noProof/>
                <w:color w:val="auto"/>
                <w:lang w:val="es-MX"/>
              </w:rPr>
            </w:pPr>
            <w:r>
              <w:rPr>
                <w:noProof/>
                <w:color w:val="auto"/>
                <w:lang w:val="es-MX"/>
              </w:rPr>
              <w:t>RNF_011</w:t>
            </w:r>
          </w:p>
        </w:tc>
        <w:tc>
          <w:tcPr>
            <w:tcW w:w="9975" w:type="dxa"/>
          </w:tcPr>
          <w:p w14:paraId="4D46564E" w14:textId="72D0F14C" w:rsidR="0014586C" w:rsidRDefault="005B160F" w:rsidP="00EE4CDB">
            <w:pPr>
              <w:jc w:val="both"/>
              <w:rPr>
                <w:noProof/>
                <w:color w:val="auto"/>
                <w:lang w:val="es-MX"/>
              </w:rPr>
            </w:pPr>
            <w:r>
              <w:rPr>
                <w:noProof/>
                <w:color w:val="auto"/>
                <w:lang w:val="es-MX"/>
              </w:rPr>
              <w:t>El sistema debe cumplir con todas las leyes y regulaciones aplicables, incluyendo las fiscales y de comercio electronico.</w:t>
            </w:r>
          </w:p>
        </w:tc>
      </w:tr>
    </w:tbl>
    <w:p w14:paraId="6CA86895" w14:textId="77777777" w:rsidR="0014586C" w:rsidRDefault="0014586C"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t>ANALISIS DEL PROBLEMA U OPORTUNIDAD</w:t>
      </w:r>
    </w:p>
    <w:p w14:paraId="06E18F74" w14:textId="77777777" w:rsidR="00FE2699" w:rsidRDefault="00FE2699" w:rsidP="008778F4">
      <w:pPr>
        <w:ind w:left="360"/>
        <w:jc w:val="both"/>
        <w:rPr>
          <w:noProof/>
          <w:color w:val="auto"/>
          <w:lang w:val="es-MX"/>
        </w:rPr>
      </w:pPr>
    </w:p>
    <w:p w14:paraId="0975173D" w14:textId="313B852F" w:rsidR="00FE2699" w:rsidRDefault="00FE2699" w:rsidP="008778F4">
      <w:pPr>
        <w:ind w:left="360"/>
        <w:jc w:val="both"/>
        <w:rPr>
          <w:noProof/>
          <w:color w:val="auto"/>
        </w:rPr>
      </w:pPr>
      <w:r w:rsidRPr="00FE2699">
        <w:rPr>
          <w:noProof/>
          <w:color w:val="auto"/>
        </w:rPr>
        <w:t>Altared Group S.A.C. enfrenta problemas significativos en la gestión de su inventario y facturación, lo que afecta su operatividad y satisfacción del cliente. Actualmente, la falta de un sistema automatizado para estos procesos ha llevado a errores en los registros, excesos y deficiencias de productos, lo que impacta directamente en los costos operativos y la capacidad de respuesta del mercado.</w:t>
      </w:r>
    </w:p>
    <w:p w14:paraId="1B6027AB" w14:textId="77777777" w:rsidR="00FE2699" w:rsidRDefault="00FE2699" w:rsidP="008778F4">
      <w:pPr>
        <w:ind w:left="360"/>
        <w:jc w:val="both"/>
        <w:rPr>
          <w:noProof/>
          <w:color w:val="auto"/>
        </w:rPr>
      </w:pPr>
    </w:p>
    <w:p w14:paraId="3EBC6D75" w14:textId="747AFF24" w:rsidR="00FE2699" w:rsidRPr="008778F4" w:rsidRDefault="00FE2699" w:rsidP="008778F4">
      <w:pPr>
        <w:ind w:left="360"/>
        <w:jc w:val="both"/>
        <w:rPr>
          <w:noProof/>
          <w:color w:val="auto"/>
          <w:lang w:val="es-MX"/>
        </w:rPr>
      </w:pPr>
      <w:r w:rsidRPr="00FE2699">
        <w:rPr>
          <w:noProof/>
          <w:color w:val="auto"/>
        </w:rPr>
        <w:t>La implementación de un sistema automatizado de facturación y gestión de inventarios puede optimizar las operaciones de Altared Group S.A.C., mejorando la eficiencia, reduciendo errores y aumentando la satisfacción del cliente.</w:t>
      </w:r>
    </w:p>
    <w:p w14:paraId="51667EE9" w14:textId="77777777" w:rsidR="00BD51D0" w:rsidRDefault="00BD51D0"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346680D6" w:rsidR="009D3236" w:rsidRDefault="009D3236" w:rsidP="00777631">
      <w:pPr>
        <w:pStyle w:val="Prrafodelista"/>
        <w:ind w:left="420"/>
        <w:jc w:val="both"/>
        <w:rPr>
          <w:noProof/>
          <w:color w:val="auto"/>
        </w:rPr>
      </w:pPr>
      <w:r>
        <w:rPr>
          <w:noProof/>
          <w:color w:val="auto"/>
        </w:rPr>
        <w:t>Tecnica : Diagrama de Ishikawa (Causa-Efecto o Espina de Pescado)</w:t>
      </w:r>
    </w:p>
    <w:p w14:paraId="7290EFFE" w14:textId="362BE180" w:rsidR="009D3236" w:rsidRDefault="009D3236" w:rsidP="00777631">
      <w:pPr>
        <w:pStyle w:val="Prrafodelista"/>
        <w:ind w:left="420"/>
        <w:jc w:val="both"/>
        <w:rPr>
          <w:noProof/>
          <w:color w:val="auto"/>
        </w:rPr>
      </w:pPr>
      <w:r>
        <w:rPr>
          <w:noProof/>
          <w:color w:val="auto"/>
        </w:rPr>
        <w:t>Problema Principal : Problemas en la gestion de inventario y facturacion</w:t>
      </w:r>
    </w:p>
    <w:p w14:paraId="1D5D7BD2" w14:textId="0779E04B" w:rsidR="00A46A61" w:rsidRDefault="00A46A61" w:rsidP="00A46A61">
      <w:pPr>
        <w:pStyle w:val="Prrafodelista"/>
        <w:ind w:left="420"/>
        <w:jc w:val="both"/>
        <w:rPr>
          <w:noProof/>
          <w:color w:val="auto"/>
        </w:rPr>
      </w:pPr>
      <w:r>
        <w:rPr>
          <w:noProof/>
          <w:color w:val="auto"/>
        </w:rPr>
        <w:lastRenderedPageBreak/>
        <w:tab/>
        <w:t>PROCESOS</w:t>
      </w:r>
    </w:p>
    <w:p w14:paraId="79971A5C" w14:textId="77777777" w:rsidR="00A46A61" w:rsidRDefault="00A46A61" w:rsidP="00A46A61">
      <w:pPr>
        <w:pStyle w:val="Prrafodelista"/>
        <w:ind w:left="420"/>
        <w:jc w:val="both"/>
        <w:rPr>
          <w:noProof/>
          <w:color w:val="auto"/>
        </w:rPr>
      </w:pPr>
    </w:p>
    <w:p w14:paraId="6EC3AFB4" w14:textId="1808ECF4"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Procesos manuales de registro y seguimiento:</w:t>
      </w:r>
      <w:r w:rsidRPr="00A46A61">
        <w:rPr>
          <w:noProof/>
          <w:color w:val="auto"/>
          <w:lang w:val="es-MX"/>
        </w:rPr>
        <w:t xml:space="preserve"> Los procesos actuales son manuales, lo que aumenta la probabilidad de errores y retrasos.</w:t>
      </w:r>
    </w:p>
    <w:p w14:paraId="643885FF" w14:textId="3C62D166"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Falta de estandarización en los procesos de entrada y salida de inventario:</w:t>
      </w:r>
      <w:r w:rsidRPr="00A46A61">
        <w:rPr>
          <w:noProof/>
          <w:color w:val="auto"/>
          <w:lang w:val="es-MX"/>
        </w:rPr>
        <w:t xml:space="preserve"> La ausencia de procedimientos estandarizados genera inconsistencias en los registros.</w:t>
      </w:r>
    </w:p>
    <w:p w14:paraId="57019819" w14:textId="6CCE4647" w:rsidR="00A46A61" w:rsidRPr="00A46A61" w:rsidRDefault="00A46A61" w:rsidP="00A46A61">
      <w:pPr>
        <w:pStyle w:val="Prrafodelista"/>
        <w:numPr>
          <w:ilvl w:val="0"/>
          <w:numId w:val="47"/>
        </w:numPr>
        <w:jc w:val="both"/>
        <w:rPr>
          <w:noProof/>
          <w:color w:val="auto"/>
        </w:rPr>
      </w:pPr>
      <w:r w:rsidRPr="00A46A61">
        <w:rPr>
          <w:bCs/>
          <w:noProof/>
          <w:color w:val="auto"/>
          <w:lang w:val="es-MX"/>
        </w:rPr>
        <w:t>Procesos de auditoría ineficaces o inexistentes:</w:t>
      </w:r>
      <w:r w:rsidRPr="00A46A61">
        <w:rPr>
          <w:noProof/>
          <w:color w:val="auto"/>
          <w:lang w:val="es-MX"/>
        </w:rPr>
        <w:t xml:space="preserve"> No se realizan auditorías regulares para verificar la precisión de los datos de inventario y facturación.</w:t>
      </w:r>
    </w:p>
    <w:p w14:paraId="44622158" w14:textId="77777777" w:rsidR="00A46A61" w:rsidRDefault="00A46A61" w:rsidP="00A46A61">
      <w:pPr>
        <w:ind w:left="780"/>
        <w:jc w:val="both"/>
        <w:rPr>
          <w:noProof/>
          <w:color w:val="auto"/>
        </w:rPr>
      </w:pPr>
    </w:p>
    <w:p w14:paraId="75098F3C" w14:textId="21B04BA2" w:rsidR="00A46A61" w:rsidRDefault="00A46A61" w:rsidP="00A46A61">
      <w:pPr>
        <w:ind w:left="780"/>
        <w:jc w:val="both"/>
        <w:rPr>
          <w:noProof/>
          <w:color w:val="auto"/>
        </w:rPr>
      </w:pPr>
      <w:r>
        <w:rPr>
          <w:noProof/>
          <w:color w:val="auto"/>
        </w:rPr>
        <w:t>PERSONAS</w:t>
      </w:r>
    </w:p>
    <w:p w14:paraId="0584F0A6" w14:textId="77777777" w:rsidR="00A46A61" w:rsidRDefault="00A46A61" w:rsidP="00A46A61">
      <w:pPr>
        <w:ind w:left="780"/>
        <w:jc w:val="both"/>
        <w:rPr>
          <w:noProof/>
          <w:color w:val="auto"/>
        </w:rPr>
      </w:pPr>
    </w:p>
    <w:p w14:paraId="7BC682A2" w14:textId="37A26127"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Error humano debido a la gestión manual de inventario:</w:t>
      </w:r>
      <w:r w:rsidRPr="00A46A61">
        <w:rPr>
          <w:noProof/>
          <w:color w:val="auto"/>
          <w:lang w:val="es-MX"/>
        </w:rPr>
        <w:t xml:space="preserve"> Los errores humanos son comunes debido a la falta de automatización.</w:t>
      </w:r>
    </w:p>
    <w:p w14:paraId="098E86C1" w14:textId="070110C1"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Resistencia al cambio por parte del personal:</w:t>
      </w:r>
      <w:r w:rsidRPr="00A46A61">
        <w:rPr>
          <w:noProof/>
          <w:color w:val="auto"/>
          <w:lang w:val="es-MX"/>
        </w:rPr>
        <w:t xml:space="preserve"> Algunos empleados muestran resistencia a adoptar nuevos sistemas tecnológicos.</w:t>
      </w:r>
    </w:p>
    <w:p w14:paraId="08E5762F" w14:textId="69775A6B" w:rsidR="00A46A61" w:rsidRPr="00A46A61" w:rsidRDefault="00A46A61" w:rsidP="00A46A61">
      <w:pPr>
        <w:pStyle w:val="Prrafodelista"/>
        <w:numPr>
          <w:ilvl w:val="0"/>
          <w:numId w:val="48"/>
        </w:numPr>
        <w:jc w:val="both"/>
        <w:rPr>
          <w:noProof/>
          <w:color w:val="auto"/>
        </w:rPr>
      </w:pPr>
      <w:r w:rsidRPr="00A46A61">
        <w:rPr>
          <w:bCs/>
          <w:noProof/>
          <w:color w:val="auto"/>
          <w:lang w:val="es-MX"/>
        </w:rPr>
        <w:t>Capacitación insuficiente en la gestión eficiente de inventario:</w:t>
      </w:r>
      <w:r w:rsidRPr="00A46A61">
        <w:rPr>
          <w:noProof/>
          <w:color w:val="auto"/>
          <w:lang w:val="es-MX"/>
        </w:rPr>
        <w:t xml:space="preserve"> El personal no está adecuadamente capacitado en el uso de herramientas modernas de gestión.</w:t>
      </w:r>
    </w:p>
    <w:p w14:paraId="6AD14013" w14:textId="77777777" w:rsidR="00A46A61" w:rsidRPr="00A46A61" w:rsidRDefault="00A46A61" w:rsidP="00A46A61">
      <w:pPr>
        <w:pStyle w:val="Prrafodelista"/>
        <w:ind w:left="1500"/>
        <w:jc w:val="both"/>
        <w:rPr>
          <w:noProof/>
          <w:color w:val="auto"/>
        </w:rPr>
      </w:pPr>
    </w:p>
    <w:p w14:paraId="545EED7D" w14:textId="4DA6185D" w:rsidR="00A46A61" w:rsidRDefault="00A46A61" w:rsidP="00A46A61">
      <w:pPr>
        <w:ind w:firstLine="720"/>
        <w:jc w:val="both"/>
        <w:rPr>
          <w:noProof/>
          <w:color w:val="auto"/>
        </w:rPr>
      </w:pPr>
      <w:r>
        <w:rPr>
          <w:noProof/>
          <w:color w:val="auto"/>
        </w:rPr>
        <w:t>TECNOLOGIA</w:t>
      </w:r>
    </w:p>
    <w:p w14:paraId="60B71F0B" w14:textId="77777777" w:rsidR="00A46A61" w:rsidRDefault="00A46A61" w:rsidP="00A46A61">
      <w:pPr>
        <w:ind w:firstLine="720"/>
        <w:jc w:val="both"/>
        <w:rPr>
          <w:noProof/>
          <w:color w:val="auto"/>
        </w:rPr>
      </w:pPr>
    </w:p>
    <w:p w14:paraId="4DD2F95F" w14:textId="77777777" w:rsidR="00A46A61" w:rsidRPr="00A46A61" w:rsidRDefault="00A46A61" w:rsidP="00A46A61">
      <w:pPr>
        <w:pStyle w:val="Prrafodelista"/>
        <w:numPr>
          <w:ilvl w:val="0"/>
          <w:numId w:val="49"/>
        </w:numPr>
        <w:jc w:val="both"/>
        <w:rPr>
          <w:noProof/>
          <w:color w:val="auto"/>
        </w:rPr>
      </w:pPr>
      <w:r w:rsidRPr="00A46A61">
        <w:rPr>
          <w:noProof/>
          <w:color w:val="auto"/>
        </w:rPr>
        <w:t>Ausencia de un sistema de gestión de inventario automatizado: La empresa no cuenta con un software especializado para gestionar el inventario y la facturación.</w:t>
      </w:r>
    </w:p>
    <w:p w14:paraId="31B583B6" w14:textId="77777777" w:rsidR="00A46A61" w:rsidRPr="00A46A61" w:rsidRDefault="00A46A61" w:rsidP="00A46A61">
      <w:pPr>
        <w:pStyle w:val="Prrafodelista"/>
        <w:numPr>
          <w:ilvl w:val="0"/>
          <w:numId w:val="49"/>
        </w:numPr>
        <w:jc w:val="both"/>
        <w:rPr>
          <w:noProof/>
          <w:color w:val="auto"/>
        </w:rPr>
      </w:pPr>
      <w:r w:rsidRPr="00A46A61">
        <w:rPr>
          <w:noProof/>
          <w:color w:val="auto"/>
        </w:rPr>
        <w:t>Tecnología obsoleta o insuficiente para el seguimiento adecuado del inventario: Los sistemas tecnológicos actuales no son adecuados para manejar el volumen de datos.</w:t>
      </w:r>
    </w:p>
    <w:p w14:paraId="59AD5523" w14:textId="1B8A9A90" w:rsidR="00A46A61" w:rsidRDefault="00A46A61" w:rsidP="00A46A61">
      <w:pPr>
        <w:pStyle w:val="Prrafodelista"/>
        <w:numPr>
          <w:ilvl w:val="0"/>
          <w:numId w:val="49"/>
        </w:numPr>
        <w:jc w:val="both"/>
        <w:rPr>
          <w:noProof/>
          <w:color w:val="auto"/>
        </w:rPr>
      </w:pPr>
      <w:r w:rsidRPr="00A46A61">
        <w:rPr>
          <w:noProof/>
          <w:color w:val="auto"/>
        </w:rPr>
        <w:t>Falta de herramientas de análisis y predicción de la demanda: No se utilizan herramientas avanzadas para prever la demanda y planificar las compras y almacenamiento.</w:t>
      </w:r>
    </w:p>
    <w:p w14:paraId="4A872D6C" w14:textId="77777777" w:rsidR="00A46A61" w:rsidRDefault="00A46A61" w:rsidP="00A46A61">
      <w:pPr>
        <w:ind w:left="1080"/>
        <w:jc w:val="both"/>
        <w:rPr>
          <w:noProof/>
          <w:color w:val="auto"/>
        </w:rPr>
      </w:pPr>
    </w:p>
    <w:p w14:paraId="38FB9E94" w14:textId="77777777" w:rsidR="00A46A61" w:rsidRDefault="00A46A61" w:rsidP="00A46A61">
      <w:pPr>
        <w:ind w:left="1080"/>
        <w:jc w:val="both"/>
        <w:rPr>
          <w:noProof/>
          <w:color w:val="auto"/>
        </w:rPr>
      </w:pPr>
    </w:p>
    <w:p w14:paraId="093A11BB" w14:textId="77777777" w:rsidR="00A46A61" w:rsidRDefault="00A46A61" w:rsidP="00A46A61">
      <w:pPr>
        <w:ind w:left="1080"/>
        <w:jc w:val="both"/>
        <w:rPr>
          <w:noProof/>
          <w:color w:val="auto"/>
        </w:rPr>
      </w:pPr>
    </w:p>
    <w:p w14:paraId="51681178" w14:textId="77777777" w:rsidR="00A46A61" w:rsidRDefault="00A46A61" w:rsidP="00A46A61">
      <w:pPr>
        <w:ind w:left="1080"/>
        <w:jc w:val="both"/>
        <w:rPr>
          <w:noProof/>
          <w:color w:val="auto"/>
        </w:rPr>
      </w:pPr>
    </w:p>
    <w:p w14:paraId="7963AFDC" w14:textId="0F818B18" w:rsidR="00A46A61" w:rsidRDefault="00A46A61" w:rsidP="00A46A61">
      <w:pPr>
        <w:ind w:firstLine="720"/>
        <w:jc w:val="both"/>
        <w:rPr>
          <w:noProof/>
          <w:color w:val="auto"/>
        </w:rPr>
      </w:pPr>
      <w:r>
        <w:rPr>
          <w:noProof/>
          <w:color w:val="auto"/>
        </w:rPr>
        <w:lastRenderedPageBreak/>
        <w:t>MATERIALES</w:t>
      </w:r>
    </w:p>
    <w:p w14:paraId="62C4F601" w14:textId="77777777" w:rsidR="00A46A61" w:rsidRDefault="00A46A61" w:rsidP="00A46A61">
      <w:pPr>
        <w:ind w:firstLine="720"/>
        <w:jc w:val="both"/>
        <w:rPr>
          <w:noProof/>
          <w:color w:val="auto"/>
        </w:rPr>
      </w:pPr>
    </w:p>
    <w:p w14:paraId="0D789BE3" w14:textId="77777777" w:rsidR="00A46A61" w:rsidRPr="00A46A61" w:rsidRDefault="00A46A61" w:rsidP="00A46A61">
      <w:pPr>
        <w:pStyle w:val="Prrafodelista"/>
        <w:numPr>
          <w:ilvl w:val="0"/>
          <w:numId w:val="50"/>
        </w:numPr>
        <w:jc w:val="both"/>
        <w:rPr>
          <w:noProof/>
          <w:color w:val="auto"/>
        </w:rPr>
      </w:pPr>
      <w:r w:rsidRPr="00A46A61">
        <w:rPr>
          <w:noProof/>
          <w:color w:val="auto"/>
        </w:rPr>
        <w:t>Inadecuada clasificación y etiquetado de los productos en inventario: Los productos no están correctamente etiquetados, lo que dificulta su identificación.</w:t>
      </w:r>
    </w:p>
    <w:p w14:paraId="7975D3DE" w14:textId="6BA790C2" w:rsidR="00A46A61" w:rsidRDefault="00A46A61" w:rsidP="00A46A61">
      <w:pPr>
        <w:pStyle w:val="Prrafodelista"/>
        <w:numPr>
          <w:ilvl w:val="0"/>
          <w:numId w:val="50"/>
        </w:numPr>
        <w:jc w:val="both"/>
        <w:rPr>
          <w:noProof/>
          <w:color w:val="auto"/>
        </w:rPr>
      </w:pPr>
      <w:r w:rsidRPr="00A46A61">
        <w:rPr>
          <w:noProof/>
          <w:color w:val="auto"/>
        </w:rPr>
        <w:t>Calidad de los datos de inventario comprometida: La falta de precisión en los datos de inventario afecta la toma de decisiones.</w:t>
      </w:r>
    </w:p>
    <w:p w14:paraId="6DAF7ED6" w14:textId="77777777" w:rsidR="00A46A61" w:rsidRDefault="00A46A61" w:rsidP="00A46A61">
      <w:pPr>
        <w:pStyle w:val="Prrafodelista"/>
        <w:ind w:left="1440"/>
        <w:jc w:val="both"/>
        <w:rPr>
          <w:noProof/>
          <w:color w:val="auto"/>
        </w:rPr>
      </w:pPr>
    </w:p>
    <w:p w14:paraId="63137406" w14:textId="2371FF97" w:rsidR="005E2E8E" w:rsidRDefault="005E2E8E" w:rsidP="005E2E8E">
      <w:pPr>
        <w:ind w:firstLine="720"/>
        <w:jc w:val="both"/>
        <w:rPr>
          <w:noProof/>
          <w:color w:val="auto"/>
        </w:rPr>
      </w:pPr>
      <w:r>
        <w:rPr>
          <w:noProof/>
          <w:color w:val="auto"/>
        </w:rPr>
        <w:t>MEDIO AMBIENTE</w:t>
      </w:r>
    </w:p>
    <w:p w14:paraId="7C56FE64" w14:textId="77777777" w:rsidR="005E2E8E" w:rsidRDefault="005E2E8E" w:rsidP="005E2E8E">
      <w:pPr>
        <w:ind w:firstLine="720"/>
        <w:jc w:val="both"/>
        <w:rPr>
          <w:noProof/>
          <w:color w:val="auto"/>
        </w:rPr>
      </w:pPr>
    </w:p>
    <w:p w14:paraId="2ACE7747" w14:textId="77777777" w:rsidR="005E2E8E" w:rsidRPr="005E2E8E" w:rsidRDefault="005E2E8E" w:rsidP="005E2E8E">
      <w:pPr>
        <w:pStyle w:val="Prrafodelista"/>
        <w:numPr>
          <w:ilvl w:val="0"/>
          <w:numId w:val="53"/>
        </w:numPr>
        <w:jc w:val="both"/>
        <w:rPr>
          <w:noProof/>
          <w:color w:val="auto"/>
        </w:rPr>
      </w:pPr>
      <w:r w:rsidRPr="005E2E8E">
        <w:rPr>
          <w:noProof/>
          <w:color w:val="auto"/>
        </w:rPr>
        <w:t>Condiciones del almacén que no permiten un adecuado manejo del inventario: Las condiciones físicas del almacén no son óptimas para una gestión eficiente.</w:t>
      </w:r>
    </w:p>
    <w:p w14:paraId="34420054" w14:textId="4DC2A35A" w:rsidR="005E2E8E" w:rsidRDefault="005E2E8E" w:rsidP="005E2E8E">
      <w:pPr>
        <w:pStyle w:val="Prrafodelista"/>
        <w:numPr>
          <w:ilvl w:val="0"/>
          <w:numId w:val="53"/>
        </w:numPr>
        <w:jc w:val="both"/>
        <w:rPr>
          <w:noProof/>
          <w:color w:val="auto"/>
        </w:rPr>
      </w:pPr>
      <w:r w:rsidRPr="005E2E8E">
        <w:rPr>
          <w:noProof/>
          <w:color w:val="auto"/>
        </w:rPr>
        <w:t>Limitaciones espaciales que afectan la organización y acceso a los productos: El espacio limitado dificulta la organización y el acceso a los productos almacenados.</w:t>
      </w:r>
    </w:p>
    <w:p w14:paraId="28649ACF" w14:textId="77777777" w:rsidR="005E2E8E" w:rsidRPr="005E2E8E" w:rsidRDefault="005E2E8E" w:rsidP="005E2E8E">
      <w:pPr>
        <w:pStyle w:val="Prrafodelista"/>
        <w:ind w:left="1440"/>
        <w:jc w:val="both"/>
        <w:rPr>
          <w:noProof/>
          <w:color w:val="auto"/>
        </w:rPr>
      </w:pPr>
    </w:p>
    <w:p w14:paraId="61D397C9" w14:textId="265A9DDC" w:rsidR="00A46A61" w:rsidRDefault="00A46A61" w:rsidP="00A46A61">
      <w:pPr>
        <w:ind w:firstLine="720"/>
        <w:jc w:val="both"/>
        <w:rPr>
          <w:noProof/>
          <w:color w:val="auto"/>
        </w:rPr>
      </w:pPr>
      <w:r>
        <w:rPr>
          <w:noProof/>
          <w:color w:val="auto"/>
        </w:rPr>
        <w:t>METODOS</w:t>
      </w:r>
    </w:p>
    <w:p w14:paraId="5B7335D5" w14:textId="77777777" w:rsidR="00A46A61" w:rsidRDefault="00A46A61" w:rsidP="00A46A61">
      <w:pPr>
        <w:ind w:firstLine="720"/>
        <w:jc w:val="both"/>
        <w:rPr>
          <w:noProof/>
          <w:color w:val="auto"/>
        </w:rPr>
      </w:pPr>
    </w:p>
    <w:p w14:paraId="0F202C78" w14:textId="77777777" w:rsidR="00A46A61" w:rsidRPr="00A46A61" w:rsidRDefault="00A46A61" w:rsidP="00A46A61">
      <w:pPr>
        <w:pStyle w:val="Prrafodelista"/>
        <w:numPr>
          <w:ilvl w:val="0"/>
          <w:numId w:val="51"/>
        </w:numPr>
        <w:jc w:val="both"/>
        <w:rPr>
          <w:noProof/>
          <w:color w:val="auto"/>
        </w:rPr>
      </w:pPr>
      <w:r w:rsidRPr="00A46A61">
        <w:rPr>
          <w:noProof/>
          <w:color w:val="auto"/>
        </w:rPr>
        <w:t>Falta de métodos de control de inventario eficientes: No se utilizan metodologías modernas y eficientes para el control del inventario.</w:t>
      </w:r>
    </w:p>
    <w:p w14:paraId="6056B2A3" w14:textId="77777777" w:rsidR="00A46A61" w:rsidRPr="00A46A61" w:rsidRDefault="00A46A61" w:rsidP="00A46A61">
      <w:pPr>
        <w:pStyle w:val="Prrafodelista"/>
        <w:numPr>
          <w:ilvl w:val="0"/>
          <w:numId w:val="51"/>
        </w:numPr>
        <w:jc w:val="both"/>
        <w:rPr>
          <w:noProof/>
          <w:color w:val="auto"/>
        </w:rPr>
      </w:pPr>
      <w:r w:rsidRPr="00A46A61">
        <w:rPr>
          <w:noProof/>
          <w:color w:val="auto"/>
        </w:rPr>
        <w:t>No utilización de metodologías predictivas para gestionar el flujo de productos: La empresa no emplea técnicas predictivas para gestionar la demanda y el suministro.</w:t>
      </w:r>
    </w:p>
    <w:p w14:paraId="08DB7093" w14:textId="790FF625" w:rsidR="00A46A61" w:rsidRDefault="00A46A61" w:rsidP="00A46A61">
      <w:pPr>
        <w:pStyle w:val="Prrafodelista"/>
        <w:numPr>
          <w:ilvl w:val="0"/>
          <w:numId w:val="51"/>
        </w:numPr>
        <w:jc w:val="both"/>
        <w:rPr>
          <w:noProof/>
          <w:color w:val="auto"/>
        </w:rPr>
      </w:pPr>
      <w:r w:rsidRPr="00A46A61">
        <w:rPr>
          <w:noProof/>
          <w:color w:val="auto"/>
        </w:rPr>
        <w:t>Dependencia de métodos anticuados para la gestión de stock: Se siguen utilizando métodos tradicionales que ya no son eficientes.</w:t>
      </w:r>
    </w:p>
    <w:p w14:paraId="3CEB5A12" w14:textId="77777777" w:rsidR="00BB6470" w:rsidRDefault="00BB6470" w:rsidP="00BB6470">
      <w:pPr>
        <w:pStyle w:val="Prrafodelista"/>
        <w:ind w:left="1440"/>
        <w:jc w:val="both"/>
        <w:rPr>
          <w:noProof/>
          <w:color w:val="auto"/>
        </w:rPr>
      </w:pPr>
    </w:p>
    <w:p w14:paraId="67AA6BB1" w14:textId="77777777" w:rsidR="0099768D" w:rsidRDefault="0099768D" w:rsidP="00BB6470">
      <w:pPr>
        <w:pStyle w:val="Prrafodelista"/>
        <w:ind w:left="1440"/>
        <w:jc w:val="both"/>
        <w:rPr>
          <w:noProof/>
          <w:color w:val="auto"/>
        </w:rPr>
      </w:pPr>
    </w:p>
    <w:p w14:paraId="5ED132B1" w14:textId="77777777" w:rsidR="0099768D" w:rsidRDefault="0099768D" w:rsidP="00BB6470">
      <w:pPr>
        <w:pStyle w:val="Prrafodelista"/>
        <w:ind w:left="1440"/>
        <w:jc w:val="both"/>
        <w:rPr>
          <w:noProof/>
          <w:color w:val="auto"/>
        </w:rPr>
      </w:pPr>
    </w:p>
    <w:p w14:paraId="05EF348B" w14:textId="77777777" w:rsidR="0099768D" w:rsidRDefault="0099768D" w:rsidP="00BB6470">
      <w:pPr>
        <w:pStyle w:val="Prrafodelista"/>
        <w:ind w:left="1440"/>
        <w:jc w:val="both"/>
        <w:rPr>
          <w:noProof/>
          <w:color w:val="auto"/>
        </w:rPr>
      </w:pPr>
    </w:p>
    <w:p w14:paraId="7E19C713" w14:textId="77777777" w:rsidR="0099768D" w:rsidRDefault="0099768D" w:rsidP="00BB6470">
      <w:pPr>
        <w:pStyle w:val="Prrafodelista"/>
        <w:ind w:left="1440"/>
        <w:jc w:val="both"/>
        <w:rPr>
          <w:noProof/>
          <w:color w:val="auto"/>
        </w:rPr>
      </w:pPr>
    </w:p>
    <w:p w14:paraId="4CC97636" w14:textId="77777777" w:rsidR="0099768D" w:rsidRDefault="0099768D" w:rsidP="00BB6470">
      <w:pPr>
        <w:pStyle w:val="Prrafodelista"/>
        <w:ind w:left="1440"/>
        <w:jc w:val="both"/>
        <w:rPr>
          <w:noProof/>
          <w:color w:val="auto"/>
        </w:rPr>
      </w:pPr>
    </w:p>
    <w:p w14:paraId="1E022AB9" w14:textId="77777777" w:rsidR="0099768D" w:rsidRDefault="0099768D" w:rsidP="00BB6470">
      <w:pPr>
        <w:pStyle w:val="Prrafodelista"/>
        <w:ind w:left="1440"/>
        <w:jc w:val="both"/>
        <w:rPr>
          <w:noProof/>
          <w:color w:val="auto"/>
        </w:rPr>
      </w:pPr>
    </w:p>
    <w:p w14:paraId="7745A4BC" w14:textId="77777777" w:rsidR="0099768D" w:rsidRDefault="0099768D" w:rsidP="00BB6470">
      <w:pPr>
        <w:pStyle w:val="Prrafodelista"/>
        <w:ind w:left="1440"/>
        <w:jc w:val="both"/>
        <w:rPr>
          <w:noProof/>
          <w:color w:val="auto"/>
        </w:rPr>
      </w:pPr>
    </w:p>
    <w:p w14:paraId="00BAE7B3" w14:textId="77777777" w:rsidR="0099768D" w:rsidRDefault="0099768D" w:rsidP="00BB6470">
      <w:pPr>
        <w:pStyle w:val="Prrafodelista"/>
        <w:ind w:left="1440"/>
        <w:jc w:val="both"/>
        <w:rPr>
          <w:noProof/>
          <w:color w:val="auto"/>
        </w:rPr>
      </w:pP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lastRenderedPageBreak/>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063C07C8" w14:textId="4555A63E" w:rsidR="009A00F8" w:rsidRDefault="0099768D" w:rsidP="009A00F8">
      <w:pPr>
        <w:pStyle w:val="Prrafodelista"/>
        <w:ind w:left="420"/>
        <w:jc w:val="both"/>
        <w:rPr>
          <w:noProof/>
          <w:color w:val="auto"/>
        </w:rPr>
      </w:pPr>
      <w:r w:rsidRPr="0099768D">
        <w:rPr>
          <w:noProof/>
          <w:color w:val="auto"/>
        </w:rPr>
        <w:t>Para abordar de manera integral las problemáticas y oportunidades identificadas en Altared Group S.A.C., se propone una solución que abarca tres perspectivas principales: Procesos, Personas e Infraestructura Tecnológica. Esta propuesta busca optimizar la eficiencia operativa, mejorar la precisión en la gestión de inventarios y facturación, y elevar la satisfacción del cliente.</w:t>
      </w:r>
    </w:p>
    <w:p w14:paraId="40D550C2" w14:textId="77777777" w:rsidR="009A00F8" w:rsidRDefault="009A00F8" w:rsidP="009A00F8">
      <w:pPr>
        <w:pStyle w:val="Prrafodelista"/>
        <w:ind w:left="4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62BA48B4" w14:textId="77777777" w:rsidR="009A00F8" w:rsidRDefault="009A00F8" w:rsidP="009A00F8">
      <w:pPr>
        <w:pStyle w:val="Prrafodelista"/>
        <w:ind w:left="420"/>
        <w:jc w:val="both"/>
        <w:rPr>
          <w:noProof/>
          <w:color w:val="auto"/>
        </w:rPr>
      </w:pPr>
    </w:p>
    <w:tbl>
      <w:tblPr>
        <w:tblStyle w:val="Tablaconcuadrcula"/>
        <w:tblW w:w="0" w:type="auto"/>
        <w:tblInd w:w="420" w:type="dxa"/>
        <w:tblLook w:val="04A0" w:firstRow="1" w:lastRow="0" w:firstColumn="1" w:lastColumn="0" w:noHBand="0" w:noVBand="1"/>
      </w:tblPr>
      <w:tblGrid>
        <w:gridCol w:w="4840"/>
        <w:gridCol w:w="4764"/>
      </w:tblGrid>
      <w:tr w:rsidR="009A00F8" w14:paraId="6C5C9BC5" w14:textId="77777777" w:rsidTr="009A00F8">
        <w:tc>
          <w:tcPr>
            <w:tcW w:w="5012" w:type="dxa"/>
          </w:tcPr>
          <w:p w14:paraId="6165102F" w14:textId="3AE075D6" w:rsidR="009A00F8" w:rsidRDefault="009A00F8" w:rsidP="009A00F8">
            <w:pPr>
              <w:pStyle w:val="Prrafodelista"/>
              <w:ind w:left="0"/>
              <w:jc w:val="center"/>
              <w:rPr>
                <w:noProof/>
                <w:color w:val="auto"/>
              </w:rPr>
            </w:pPr>
            <w:r>
              <w:rPr>
                <w:noProof/>
                <w:color w:val="auto"/>
              </w:rPr>
              <w:t>PROPUESTA DE SOLUCION</w:t>
            </w:r>
          </w:p>
        </w:tc>
        <w:tc>
          <w:tcPr>
            <w:tcW w:w="5012" w:type="dxa"/>
          </w:tcPr>
          <w:p w14:paraId="7D2AC1E0" w14:textId="7C8F9517" w:rsidR="009A00F8" w:rsidRDefault="009A00F8" w:rsidP="009A00F8">
            <w:pPr>
              <w:pStyle w:val="Prrafodelista"/>
              <w:ind w:left="0"/>
              <w:jc w:val="center"/>
              <w:rPr>
                <w:noProof/>
                <w:color w:val="auto"/>
              </w:rPr>
            </w:pPr>
            <w:r>
              <w:rPr>
                <w:noProof/>
                <w:color w:val="auto"/>
              </w:rPr>
              <w:t>COSTO</w:t>
            </w:r>
          </w:p>
        </w:tc>
      </w:tr>
      <w:tr w:rsidR="009A00F8" w14:paraId="748C8177" w14:textId="77777777" w:rsidTr="009A00F8">
        <w:tc>
          <w:tcPr>
            <w:tcW w:w="5012" w:type="dxa"/>
          </w:tcPr>
          <w:p w14:paraId="37D0B5E6" w14:textId="3C53B82C" w:rsidR="009A00F8" w:rsidRDefault="009A00F8" w:rsidP="009A00F8">
            <w:pPr>
              <w:pStyle w:val="Prrafodelista"/>
              <w:ind w:left="0"/>
              <w:jc w:val="both"/>
              <w:rPr>
                <w:noProof/>
                <w:color w:val="auto"/>
              </w:rPr>
            </w:pPr>
            <w:r>
              <w:rPr>
                <w:noProof/>
                <w:color w:val="auto"/>
              </w:rPr>
              <w:t>IMPLEMENTACION DE UN SISTEMA ERP</w:t>
            </w:r>
          </w:p>
        </w:tc>
        <w:tc>
          <w:tcPr>
            <w:tcW w:w="5012" w:type="dxa"/>
          </w:tcPr>
          <w:p w14:paraId="5CDF1098" w14:textId="1612FF77" w:rsidR="009A00F8" w:rsidRDefault="00BF42DE" w:rsidP="00BF42DE">
            <w:pPr>
              <w:pStyle w:val="Prrafodelista"/>
              <w:ind w:left="0"/>
              <w:jc w:val="center"/>
              <w:rPr>
                <w:noProof/>
                <w:color w:val="auto"/>
              </w:rPr>
            </w:pPr>
            <w:r>
              <w:rPr>
                <w:noProof/>
                <w:color w:val="auto"/>
              </w:rPr>
              <w:t>S/</w:t>
            </w:r>
            <w:r w:rsidR="009A00F8">
              <w:rPr>
                <w:noProof/>
                <w:color w:val="auto"/>
              </w:rPr>
              <w:t>50.000</w:t>
            </w:r>
          </w:p>
        </w:tc>
      </w:tr>
      <w:tr w:rsidR="009A00F8" w14:paraId="0AE7A52C" w14:textId="77777777" w:rsidTr="009A00F8">
        <w:tc>
          <w:tcPr>
            <w:tcW w:w="5012" w:type="dxa"/>
          </w:tcPr>
          <w:p w14:paraId="4D4FA1CC" w14:textId="5E4B57AF" w:rsidR="009A00F8" w:rsidRDefault="009A00F8" w:rsidP="009A00F8">
            <w:pPr>
              <w:pStyle w:val="Prrafodelista"/>
              <w:ind w:left="0"/>
              <w:jc w:val="both"/>
              <w:rPr>
                <w:noProof/>
                <w:color w:val="auto"/>
              </w:rPr>
            </w:pPr>
            <w:r>
              <w:rPr>
                <w:noProof/>
                <w:color w:val="auto"/>
              </w:rPr>
              <w:t>APLICATIVO E-COMMERCE C/ F.I</w:t>
            </w:r>
          </w:p>
        </w:tc>
        <w:tc>
          <w:tcPr>
            <w:tcW w:w="5012" w:type="dxa"/>
          </w:tcPr>
          <w:p w14:paraId="02FEFAC9" w14:textId="19409491" w:rsidR="009A00F8" w:rsidRDefault="00BF42DE" w:rsidP="00BF42DE">
            <w:pPr>
              <w:pStyle w:val="Prrafodelista"/>
              <w:ind w:left="0"/>
              <w:jc w:val="center"/>
              <w:rPr>
                <w:noProof/>
                <w:color w:val="auto"/>
              </w:rPr>
            </w:pPr>
            <w:r>
              <w:rPr>
                <w:noProof/>
                <w:color w:val="auto"/>
              </w:rPr>
              <w:t>S/</w:t>
            </w:r>
            <w:r w:rsidR="009A00F8">
              <w:rPr>
                <w:noProof/>
                <w:color w:val="auto"/>
              </w:rPr>
              <w:t>10.000</w:t>
            </w:r>
          </w:p>
        </w:tc>
      </w:tr>
    </w:tbl>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13EA3" w14:textId="77777777" w:rsidR="00F5474A" w:rsidRDefault="00F5474A">
      <w:r>
        <w:separator/>
      </w:r>
    </w:p>
    <w:p w14:paraId="2ABC98E8" w14:textId="77777777" w:rsidR="00F5474A" w:rsidRDefault="00F5474A"/>
  </w:endnote>
  <w:endnote w:type="continuationSeparator" w:id="0">
    <w:p w14:paraId="3B770A77" w14:textId="77777777" w:rsidR="00F5474A" w:rsidRDefault="00F5474A">
      <w:r>
        <w:continuationSeparator/>
      </w:r>
    </w:p>
    <w:p w14:paraId="60D95BE5" w14:textId="77777777" w:rsidR="00F5474A" w:rsidRDefault="00F5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328EC" w14:textId="77777777" w:rsidR="00F5474A" w:rsidRDefault="00F5474A">
      <w:r>
        <w:separator/>
      </w:r>
    </w:p>
    <w:p w14:paraId="7BB5B588" w14:textId="77777777" w:rsidR="00F5474A" w:rsidRDefault="00F5474A"/>
  </w:footnote>
  <w:footnote w:type="continuationSeparator" w:id="0">
    <w:p w14:paraId="3AC910F2" w14:textId="77777777" w:rsidR="00F5474A" w:rsidRDefault="00F5474A">
      <w:r>
        <w:continuationSeparator/>
      </w:r>
    </w:p>
    <w:p w14:paraId="4E9BD64D" w14:textId="77777777" w:rsidR="00F5474A" w:rsidRDefault="00F54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9"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4"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2"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00750">
    <w:abstractNumId w:val="0"/>
  </w:num>
  <w:num w:numId="2" w16cid:durableId="2108428255">
    <w:abstractNumId w:val="50"/>
  </w:num>
  <w:num w:numId="3" w16cid:durableId="1188913714">
    <w:abstractNumId w:val="41"/>
  </w:num>
  <w:num w:numId="4" w16cid:durableId="1223642696">
    <w:abstractNumId w:val="23"/>
  </w:num>
  <w:num w:numId="5" w16cid:durableId="2131312947">
    <w:abstractNumId w:val="7"/>
  </w:num>
  <w:num w:numId="6" w16cid:durableId="508909522">
    <w:abstractNumId w:val="43"/>
  </w:num>
  <w:num w:numId="7" w16cid:durableId="1250427983">
    <w:abstractNumId w:val="39"/>
  </w:num>
  <w:num w:numId="8" w16cid:durableId="2141991912">
    <w:abstractNumId w:val="49"/>
  </w:num>
  <w:num w:numId="9" w16cid:durableId="1775054315">
    <w:abstractNumId w:val="15"/>
  </w:num>
  <w:num w:numId="10" w16cid:durableId="1170411175">
    <w:abstractNumId w:val="32"/>
  </w:num>
  <w:num w:numId="11" w16cid:durableId="1299802316">
    <w:abstractNumId w:val="34"/>
  </w:num>
  <w:num w:numId="12" w16cid:durableId="1155491196">
    <w:abstractNumId w:val="18"/>
  </w:num>
  <w:num w:numId="13" w16cid:durableId="1792744783">
    <w:abstractNumId w:val="3"/>
  </w:num>
  <w:num w:numId="14" w16cid:durableId="255721624">
    <w:abstractNumId w:val="19"/>
  </w:num>
  <w:num w:numId="15" w16cid:durableId="271910562">
    <w:abstractNumId w:val="48"/>
  </w:num>
  <w:num w:numId="16" w16cid:durableId="723408298">
    <w:abstractNumId w:val="27"/>
  </w:num>
  <w:num w:numId="17" w16cid:durableId="882325990">
    <w:abstractNumId w:val="38"/>
  </w:num>
  <w:num w:numId="18" w16cid:durableId="935332495">
    <w:abstractNumId w:val="33"/>
  </w:num>
  <w:num w:numId="19" w16cid:durableId="165439231">
    <w:abstractNumId w:val="10"/>
  </w:num>
  <w:num w:numId="20" w16cid:durableId="1103919762">
    <w:abstractNumId w:val="25"/>
  </w:num>
  <w:num w:numId="21" w16cid:durableId="1289894630">
    <w:abstractNumId w:val="36"/>
  </w:num>
  <w:num w:numId="22" w16cid:durableId="1103841364">
    <w:abstractNumId w:val="4"/>
  </w:num>
  <w:num w:numId="23" w16cid:durableId="1647976866">
    <w:abstractNumId w:val="35"/>
  </w:num>
  <w:num w:numId="24" w16cid:durableId="1935355324">
    <w:abstractNumId w:val="52"/>
  </w:num>
  <w:num w:numId="25" w16cid:durableId="1624000359">
    <w:abstractNumId w:val="51"/>
  </w:num>
  <w:num w:numId="26" w16cid:durableId="1250654018">
    <w:abstractNumId w:val="24"/>
  </w:num>
  <w:num w:numId="27" w16cid:durableId="134808076">
    <w:abstractNumId w:val="42"/>
  </w:num>
  <w:num w:numId="28" w16cid:durableId="533159432">
    <w:abstractNumId w:val="21"/>
  </w:num>
  <w:num w:numId="29" w16cid:durableId="1980383618">
    <w:abstractNumId w:val="20"/>
  </w:num>
  <w:num w:numId="30" w16cid:durableId="2131119074">
    <w:abstractNumId w:val="37"/>
  </w:num>
  <w:num w:numId="31" w16cid:durableId="1683432298">
    <w:abstractNumId w:val="46"/>
  </w:num>
  <w:num w:numId="32" w16cid:durableId="1994529520">
    <w:abstractNumId w:val="40"/>
  </w:num>
  <w:num w:numId="33" w16cid:durableId="325596080">
    <w:abstractNumId w:val="9"/>
  </w:num>
  <w:num w:numId="34" w16cid:durableId="630749906">
    <w:abstractNumId w:val="22"/>
  </w:num>
  <w:num w:numId="35" w16cid:durableId="952637707">
    <w:abstractNumId w:val="12"/>
  </w:num>
  <w:num w:numId="36" w16cid:durableId="1426339502">
    <w:abstractNumId w:val="45"/>
  </w:num>
  <w:num w:numId="37" w16cid:durableId="363941547">
    <w:abstractNumId w:val="47"/>
  </w:num>
  <w:num w:numId="38" w16cid:durableId="908151467">
    <w:abstractNumId w:val="26"/>
  </w:num>
  <w:num w:numId="39" w16cid:durableId="1196431057">
    <w:abstractNumId w:val="30"/>
  </w:num>
  <w:num w:numId="40" w16cid:durableId="1543858383">
    <w:abstractNumId w:val="5"/>
  </w:num>
  <w:num w:numId="41" w16cid:durableId="813792011">
    <w:abstractNumId w:val="17"/>
  </w:num>
  <w:num w:numId="42" w16cid:durableId="1856730440">
    <w:abstractNumId w:val="16"/>
  </w:num>
  <w:num w:numId="43" w16cid:durableId="1988508225">
    <w:abstractNumId w:val="6"/>
  </w:num>
  <w:num w:numId="44" w16cid:durableId="2005816693">
    <w:abstractNumId w:val="8"/>
  </w:num>
  <w:num w:numId="45" w16cid:durableId="2096512295">
    <w:abstractNumId w:val="29"/>
  </w:num>
  <w:num w:numId="46" w16cid:durableId="417096178">
    <w:abstractNumId w:val="31"/>
  </w:num>
  <w:num w:numId="47" w16cid:durableId="252521037">
    <w:abstractNumId w:val="2"/>
  </w:num>
  <w:num w:numId="48" w16cid:durableId="1317151432">
    <w:abstractNumId w:val="1"/>
  </w:num>
  <w:num w:numId="49" w16cid:durableId="1252154361">
    <w:abstractNumId w:val="14"/>
  </w:num>
  <w:num w:numId="50" w16cid:durableId="1466461281">
    <w:abstractNumId w:val="13"/>
  </w:num>
  <w:num w:numId="51" w16cid:durableId="776365343">
    <w:abstractNumId w:val="11"/>
  </w:num>
  <w:num w:numId="52" w16cid:durableId="1044600602">
    <w:abstractNumId w:val="28"/>
  </w:num>
  <w:num w:numId="53" w16cid:durableId="7722423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747A0"/>
    <w:rsid w:val="000A0150"/>
    <w:rsid w:val="000C6BDF"/>
    <w:rsid w:val="000D68C0"/>
    <w:rsid w:val="000D7770"/>
    <w:rsid w:val="000E63C9"/>
    <w:rsid w:val="00130E9D"/>
    <w:rsid w:val="0014586C"/>
    <w:rsid w:val="00150A6D"/>
    <w:rsid w:val="00185B35"/>
    <w:rsid w:val="001F2BC8"/>
    <w:rsid w:val="001F5F6B"/>
    <w:rsid w:val="00243EBC"/>
    <w:rsid w:val="00246A35"/>
    <w:rsid w:val="0028021C"/>
    <w:rsid w:val="00284348"/>
    <w:rsid w:val="00287617"/>
    <w:rsid w:val="00291CB4"/>
    <w:rsid w:val="002F51F5"/>
    <w:rsid w:val="00312137"/>
    <w:rsid w:val="00330359"/>
    <w:rsid w:val="0033762F"/>
    <w:rsid w:val="00360494"/>
    <w:rsid w:val="00366C7E"/>
    <w:rsid w:val="00384EA3"/>
    <w:rsid w:val="003A39A1"/>
    <w:rsid w:val="003C2191"/>
    <w:rsid w:val="003C4B3D"/>
    <w:rsid w:val="003D3863"/>
    <w:rsid w:val="003F48EC"/>
    <w:rsid w:val="004110DE"/>
    <w:rsid w:val="0044085A"/>
    <w:rsid w:val="0044145C"/>
    <w:rsid w:val="004B21A5"/>
    <w:rsid w:val="004E5FEE"/>
    <w:rsid w:val="005037F0"/>
    <w:rsid w:val="00510E68"/>
    <w:rsid w:val="00516A86"/>
    <w:rsid w:val="005275F6"/>
    <w:rsid w:val="0057103E"/>
    <w:rsid w:val="00572102"/>
    <w:rsid w:val="005B160F"/>
    <w:rsid w:val="005E2E8E"/>
    <w:rsid w:val="005E75FE"/>
    <w:rsid w:val="005F1BB0"/>
    <w:rsid w:val="005F3E5D"/>
    <w:rsid w:val="00612D09"/>
    <w:rsid w:val="00656C4D"/>
    <w:rsid w:val="006E5716"/>
    <w:rsid w:val="007302B3"/>
    <w:rsid w:val="00730733"/>
    <w:rsid w:val="007309A6"/>
    <w:rsid w:val="00730E3A"/>
    <w:rsid w:val="00736AAF"/>
    <w:rsid w:val="00757214"/>
    <w:rsid w:val="00765B2A"/>
    <w:rsid w:val="00777631"/>
    <w:rsid w:val="00782B56"/>
    <w:rsid w:val="00783A34"/>
    <w:rsid w:val="007C6B52"/>
    <w:rsid w:val="007D16C5"/>
    <w:rsid w:val="008167D2"/>
    <w:rsid w:val="00832D56"/>
    <w:rsid w:val="00862FE4"/>
    <w:rsid w:val="00863752"/>
    <w:rsid w:val="0086389A"/>
    <w:rsid w:val="0087605E"/>
    <w:rsid w:val="008778F4"/>
    <w:rsid w:val="008941AE"/>
    <w:rsid w:val="008B1FEE"/>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32F3"/>
    <w:rsid w:val="00A8489E"/>
    <w:rsid w:val="00AB02A7"/>
    <w:rsid w:val="00AB39AB"/>
    <w:rsid w:val="00AC29F3"/>
    <w:rsid w:val="00AE431D"/>
    <w:rsid w:val="00B231E5"/>
    <w:rsid w:val="00B5085C"/>
    <w:rsid w:val="00B71930"/>
    <w:rsid w:val="00B81DAA"/>
    <w:rsid w:val="00BA04F4"/>
    <w:rsid w:val="00BB6470"/>
    <w:rsid w:val="00BD51D0"/>
    <w:rsid w:val="00BF42DE"/>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520EF"/>
    <w:rsid w:val="00E620B0"/>
    <w:rsid w:val="00E81B40"/>
    <w:rsid w:val="00EC754E"/>
    <w:rsid w:val="00ED0C2F"/>
    <w:rsid w:val="00EF0EE0"/>
    <w:rsid w:val="00EF555B"/>
    <w:rsid w:val="00F027BB"/>
    <w:rsid w:val="00F11DCF"/>
    <w:rsid w:val="00F162EA"/>
    <w:rsid w:val="00F52D27"/>
    <w:rsid w:val="00F5474A"/>
    <w:rsid w:val="00F83527"/>
    <w:rsid w:val="00FC3771"/>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0778C0"/>
    <w:rsid w:val="003164A8"/>
    <w:rsid w:val="00376155"/>
    <w:rsid w:val="00433492"/>
    <w:rsid w:val="00832D56"/>
    <w:rsid w:val="00960421"/>
    <w:rsid w:val="009B056B"/>
    <w:rsid w:val="009D2115"/>
    <w:rsid w:val="00CA4B5C"/>
    <w:rsid w:val="00DC5F46"/>
    <w:rsid w:val="00EF0EE0"/>
    <w:rsid w:val="00FC37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2898</TotalTime>
  <Pages>20</Pages>
  <Words>4025</Words>
  <Characters>22138</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a19202278 (Vega Ortiz, David Kenshin)</cp:lastModifiedBy>
  <cp:revision>9</cp:revision>
  <cp:lastPrinted>2006-08-01T17:47:00Z</cp:lastPrinted>
  <dcterms:created xsi:type="dcterms:W3CDTF">2024-06-05T04:53:00Z</dcterms:created>
  <dcterms:modified xsi:type="dcterms:W3CDTF">2024-06-11T01:30:00Z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