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480"/>
      </w:tblGrid>
      <w:tr w:rsidR="004B7E44" w14:paraId="740F407E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23425B48" w14:textId="11B5D4C8" w:rsidR="004B7E44" w:rsidRDefault="00730502" w:rsidP="00122C77">
            <w:pPr>
              <w:jc w:val="both"/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052D3F0" wp14:editId="194EA662">
                      <wp:extent cx="6019800" cy="227076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19800" cy="22707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37C8A9D" w14:textId="77777777" w:rsidR="00730502" w:rsidRPr="00122C77" w:rsidRDefault="00730502" w:rsidP="00730502">
                                  <w:pPr>
                                    <w:pStyle w:val="Ttulo"/>
                                    <w:rPr>
                                      <w:lang w:val="es-PE"/>
                                    </w:rPr>
                                  </w:pPr>
                                  <w:r w:rsidRPr="00122C77">
                                    <w:rPr>
                                      <w:lang w:val="es-PE" w:bidi="es-ES"/>
                                    </w:rPr>
                                    <w:t>DESARROLLO APLICACIONES MOVILES II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052D3F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74pt;height:17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" filled="f" stroked="f" strokeweight=".5pt">
                      <v:textbox>
                        <w:txbxContent>
                          <w:p w14:paraId="337C8A9D" w14:textId="77777777" w:rsidR="00730502" w:rsidRPr="00122C77" w:rsidRDefault="00730502" w:rsidP="00730502">
                            <w:pPr>
                              <w:pStyle w:val="Ttulo"/>
                              <w:rPr>
                                <w:lang w:val="es-PE"/>
                              </w:rPr>
                            </w:pPr>
                            <w:r w:rsidRPr="00122C77">
                              <w:rPr>
                                <w:lang w:val="es-PE" w:bidi="es-ES"/>
                              </w:rPr>
                              <w:t>DESARROLLO APLICACIONES MOVILES II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3B4B159" w14:textId="74C63B2C" w:rsidR="004B7E44" w:rsidRDefault="004B7E44" w:rsidP="00122C77">
            <w:pPr>
              <w:jc w:val="both"/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0B611E5" wp14:editId="3C16867C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5FFE1F9C">
                    <v:line id="Conector recto 5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white [3212]" strokeweight="6pt" from="0,0" to="61.85pt,0" w14:anchorId="51F783D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>
                      <w10:anchorlock/>
                    </v:line>
                  </w:pict>
                </mc:Fallback>
              </mc:AlternateContent>
            </w:r>
          </w:p>
          <w:p w14:paraId="06047528" w14:textId="07B0B1A2" w:rsidR="004B7E44" w:rsidRDefault="00730502" w:rsidP="00122C77">
            <w:pPr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6" behindDoc="0" locked="0" layoutInCell="1" allowOverlap="1" wp14:anchorId="25A720C1" wp14:editId="134E72B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33655</wp:posOffset>
                      </wp:positionV>
                      <wp:extent cx="5547360" cy="1798320"/>
                      <wp:effectExtent l="0" t="0" r="0" b="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47360" cy="17983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B9AA0F" w14:textId="77777777" w:rsidR="00730502" w:rsidRPr="00730502" w:rsidRDefault="00730502" w:rsidP="00730502">
                                  <w:pPr>
                                    <w:rPr>
                                      <w:b/>
                                      <w:bCs/>
                                      <w:color w:val="auto"/>
                                      <w:sz w:val="36"/>
                                      <w:szCs w:val="28"/>
                                      <w:lang w:val="es-PE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6"/>
                                      <w:szCs w:val="28"/>
                                      <w:lang w:val="es-PE"/>
                                    </w:rPr>
                                    <w:t>PARTICIPANTES:</w:t>
                                  </w:r>
                                </w:p>
                                <w:p w14:paraId="1EBDF18B" w14:textId="77777777" w:rsidR="00730502" w:rsidRPr="00730502" w:rsidRDefault="00730502" w:rsidP="00730502">
                                  <w:pPr>
                                    <w:pStyle w:val="Prrafodelista"/>
                                    <w:numPr>
                                      <w:ilvl w:val="0"/>
                                      <w:numId w:val="15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DAVID KENSHIN VEGA ORTIZ</w:t>
                                  </w:r>
                                </w:p>
                                <w:p w14:paraId="77E83124" w14:textId="77777777" w:rsidR="00730502" w:rsidRPr="00730502" w:rsidRDefault="00730502" w:rsidP="00730502">
                                  <w:pPr>
                                    <w:pStyle w:val="Prrafodelista"/>
                                    <w:numPr>
                                      <w:ilvl w:val="0"/>
                                      <w:numId w:val="15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MIGUEL ALFONZO CHAVEZ RAMOS</w:t>
                                  </w:r>
                                </w:p>
                                <w:p w14:paraId="21B23581" w14:textId="77777777" w:rsidR="00730502" w:rsidRPr="00730502" w:rsidRDefault="00730502" w:rsidP="00730502">
                                  <w:pPr>
                                    <w:pStyle w:val="Prrafodelista"/>
                                    <w:numPr>
                                      <w:ilvl w:val="0"/>
                                      <w:numId w:val="15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WALTER VASQUEZ CCACCASTO</w:t>
                                  </w:r>
                                </w:p>
                                <w:p w14:paraId="4CBB606B" w14:textId="77777777" w:rsidR="00730502" w:rsidRPr="00730502" w:rsidRDefault="00730502" w:rsidP="00730502">
                                  <w:pPr>
                                    <w:pStyle w:val="Prrafodelista"/>
                                    <w:numPr>
                                      <w:ilvl w:val="0"/>
                                      <w:numId w:val="15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ALVARO RAFAEL QUISPE CARDENAS</w:t>
                                  </w:r>
                                </w:p>
                                <w:p w14:paraId="4B6EB872" w14:textId="77777777" w:rsidR="00730502" w:rsidRPr="00730502" w:rsidRDefault="00730502" w:rsidP="00730502">
                                  <w:pPr>
                                    <w:pStyle w:val="Prrafodelista"/>
                                    <w:numPr>
                                      <w:ilvl w:val="0"/>
                                      <w:numId w:val="15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 xml:space="preserve">ANTONY JUNIOR PEREZ </w:t>
                                  </w:r>
                                  <w:proofErr w:type="spellStart"/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PEREZ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A720C1" id="Cuadro de texto 2" o:spid="_x0000_s1027" type="#_x0000_t202" style="position:absolute;left:0;text-align:left;margin-left:0;margin-top:2.65pt;width:436.8pt;height:141.6pt;z-index:25165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" filled="f" stroked="f">
                      <v:textbox>
                        <w:txbxContent>
                          <w:p w14:paraId="65B9AA0F" w14:textId="77777777" w:rsidR="00730502" w:rsidRPr="00730502" w:rsidRDefault="00730502" w:rsidP="00730502">
                            <w:pPr>
                              <w:rPr>
                                <w:b/>
                                <w:bCs/>
                                <w:color w:val="auto"/>
                                <w:sz w:val="36"/>
                                <w:szCs w:val="28"/>
                                <w:lang w:val="es-PE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6"/>
                                <w:szCs w:val="28"/>
                                <w:lang w:val="es-PE"/>
                              </w:rPr>
                              <w:t>PARTICIPANTES:</w:t>
                            </w:r>
                          </w:p>
                          <w:p w14:paraId="1EBDF18B" w14:textId="77777777" w:rsidR="00730502" w:rsidRPr="00730502" w:rsidRDefault="00730502" w:rsidP="00730502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DAVID KENSHIN VEGA ORTIZ</w:t>
                            </w:r>
                          </w:p>
                          <w:p w14:paraId="77E83124" w14:textId="77777777" w:rsidR="00730502" w:rsidRPr="00730502" w:rsidRDefault="00730502" w:rsidP="00730502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MIGUEL ALFONZO CHAVEZ RAMOS</w:t>
                            </w:r>
                          </w:p>
                          <w:p w14:paraId="21B23581" w14:textId="77777777" w:rsidR="00730502" w:rsidRPr="00730502" w:rsidRDefault="00730502" w:rsidP="00730502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WALTER VASQUEZ CCACCASTO</w:t>
                            </w:r>
                          </w:p>
                          <w:p w14:paraId="4CBB606B" w14:textId="77777777" w:rsidR="00730502" w:rsidRPr="00730502" w:rsidRDefault="00730502" w:rsidP="00730502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ALVARO RAFAEL QUISPE CARDENAS</w:t>
                            </w:r>
                          </w:p>
                          <w:p w14:paraId="4B6EB872" w14:textId="77777777" w:rsidR="00730502" w:rsidRPr="00730502" w:rsidRDefault="00730502" w:rsidP="00730502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 xml:space="preserve">ANTONY JUNIOR PEREZ </w:t>
                            </w:r>
                            <w:proofErr w:type="spellStart"/>
                            <w:r w:rsidRPr="00730502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PEREZ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4B7E44" w14:paraId="6EA6EEE0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2A0E20" w14:textId="6E3EDCE2" w:rsidR="004B7E44" w:rsidRDefault="00730502" w:rsidP="00122C77">
            <w:pPr>
              <w:jc w:val="both"/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57" behindDoc="0" locked="0" layoutInCell="1" allowOverlap="1" wp14:anchorId="6F27F85E" wp14:editId="45508583">
                      <wp:simplePos x="0" y="0"/>
                      <wp:positionH relativeFrom="column">
                        <wp:posOffset>-279400</wp:posOffset>
                      </wp:positionH>
                      <wp:positionV relativeFrom="paragraph">
                        <wp:posOffset>-1475740</wp:posOffset>
                      </wp:positionV>
                      <wp:extent cx="5821680" cy="594360"/>
                      <wp:effectExtent l="0" t="0" r="0" b="0"/>
                      <wp:wrapNone/>
                      <wp:docPr id="1681742464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21680" cy="5943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566AFB" w14:textId="1AC95415" w:rsidR="00730502" w:rsidRPr="00730502" w:rsidRDefault="00730502">
                                  <w:pPr>
                                    <w:rPr>
                                      <w:b/>
                                      <w:bCs/>
                                      <w:sz w:val="56"/>
                                      <w:szCs w:val="48"/>
                                      <w:lang w:val="en-US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sz w:val="56"/>
                                      <w:szCs w:val="48"/>
                                      <w:lang w:val="en-US"/>
                                    </w:rPr>
                                    <w:t>ALTARED GROUP S.A.C.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7F85E" id="_x0000_s1028" type="#_x0000_t202" style="position:absolute;left:0;text-align:left;margin-left:-22pt;margin-top:-116.2pt;width:458.4pt;height:46.8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" filled="f" stroked="f" strokeweight=".5pt">
                      <v:textbox>
                        <w:txbxContent>
                          <w:p w14:paraId="46566AFB" w14:textId="1AC95415" w:rsidR="00730502" w:rsidRPr="00730502" w:rsidRDefault="00730502">
                            <w:pPr>
                              <w:rPr>
                                <w:b/>
                                <w:bCs/>
                                <w:sz w:val="56"/>
                                <w:szCs w:val="48"/>
                                <w:lang w:val="en-US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sz w:val="56"/>
                                <w:szCs w:val="48"/>
                                <w:lang w:val="en-US"/>
                              </w:rPr>
                              <w:t>ALTARED GROUP S.A.C.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06C87EA" w14:textId="23501998" w:rsidR="004B7E44" w:rsidRDefault="004B7E44" w:rsidP="00122C77">
            <w:pPr>
              <w:jc w:val="both"/>
            </w:pPr>
          </w:p>
        </w:tc>
      </w:tr>
    </w:tbl>
    <w:p w14:paraId="15270389" w14:textId="77777777" w:rsidR="004B7E44" w:rsidRDefault="004B7E44" w:rsidP="00122C77">
      <w:pPr>
        <w:jc w:val="both"/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3892474" wp14:editId="1F486AA8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383073D1" wp14:editId="35D7E906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68CECBDD">
              <v:rect id="Rectángulo 2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lt="rectángulo de color" o:spid="_x0000_s1026" fillcolor="#a4063e [3204]" stroked="f" strokeweight="2pt" w14:anchorId="504448E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>
                <w10:wrap anchory="page"/>
              </v:rect>
            </w:pict>
          </mc:Fallback>
        </mc:AlternateContent>
      </w:r>
    </w:p>
    <w:p w14:paraId="14BF5180" w14:textId="4400D02B" w:rsidR="004B7E44" w:rsidRDefault="004B7E44" w:rsidP="00122C77">
      <w:pPr>
        <w:spacing w:after="200"/>
        <w:jc w:val="both"/>
      </w:pPr>
      <w:r>
        <w:rPr>
          <w:lang w:bidi="es-ES"/>
        </w:rPr>
        <w:br w:type="page"/>
      </w:r>
    </w:p>
    <w:p w14:paraId="318C4411" w14:textId="77777777" w:rsidR="00F65C88" w:rsidRPr="004A1290" w:rsidRDefault="00F65C88" w:rsidP="00122C77">
      <w:pPr>
        <w:spacing w:after="555" w:line="259" w:lineRule="auto"/>
        <w:ind w:right="220"/>
        <w:jc w:val="both"/>
        <w:rPr>
          <w:color w:val="auto"/>
        </w:rPr>
      </w:pPr>
      <w:r w:rsidRPr="004A1290">
        <w:rPr>
          <w:rFonts w:ascii="Calibri" w:eastAsia="Calibri" w:hAnsi="Calibri" w:cs="Calibri"/>
          <w:noProof/>
          <w:color w:val="auto"/>
          <w:sz w:val="22"/>
        </w:rPr>
        <w:lastRenderedPageBreak/>
        <mc:AlternateContent>
          <mc:Choice Requires="wpg">
            <w:drawing>
              <wp:inline distT="0" distB="0" distL="0" distR="0" wp14:anchorId="2BB5AB2D" wp14:editId="7374AFFE">
                <wp:extent cx="5381625" cy="6350"/>
                <wp:effectExtent l="0" t="0" r="0" b="0"/>
                <wp:docPr id="3663" name="Group 3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625" cy="6350"/>
                          <a:chOff x="0" y="0"/>
                          <a:chExt cx="5381625" cy="6350"/>
                        </a:xfrm>
                      </wpg:grpSpPr>
                      <wps:wsp>
                        <wps:cNvPr id="265" name="Shape 265"/>
                        <wps:cNvSpPr/>
                        <wps:spPr>
                          <a:xfrm>
                            <a:off x="0" y="0"/>
                            <a:ext cx="53816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1625">
                                <a:moveTo>
                                  <a:pt x="0" y="0"/>
                                </a:moveTo>
                                <a:lnTo>
                                  <a:pt x="5381625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200A4AED">
              <v:group id="Group 3663" style="width:423.75pt;height:.5pt;mso-position-horizontal-relative:char;mso-position-vertical-relative:line" coordsize="53816,63" o:spid="_x0000_s1026" w14:anchorId="2B1BC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">
                <v:shape id="Shape 265" style="position:absolute;width:53816;height:0;visibility:visible;mso-wrap-style:square;v-text-anchor:top" coordsize="5381625,0" o:spid="_x0000_s1027" filled="f" strokeweight=".5pt" path="m,l538162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">
                  <v:path textboxrect="0,0,5381625,0" arrowok="t"/>
                </v:shape>
                <w10:anchorlock/>
              </v:group>
            </w:pict>
          </mc:Fallback>
        </mc:AlternateContent>
      </w:r>
      <w:r w:rsidRPr="004A1290">
        <w:rPr>
          <w:rFonts w:ascii="Times New Roman" w:eastAsia="Times New Roman" w:hAnsi="Times New Roman" w:cs="Times New Roman"/>
          <w:color w:val="auto"/>
          <w:sz w:val="2"/>
        </w:rPr>
        <w:t xml:space="preserve"> </w:t>
      </w:r>
    </w:p>
    <w:p w14:paraId="6D1C0914" w14:textId="4F261BD1" w:rsidR="00F65C88" w:rsidRPr="00F65C88" w:rsidRDefault="00F65C88" w:rsidP="00122C77">
      <w:pPr>
        <w:spacing w:line="259" w:lineRule="auto"/>
        <w:ind w:left="254"/>
        <w:jc w:val="center"/>
        <w:rPr>
          <w:color w:val="auto"/>
          <w:sz w:val="44"/>
          <w:szCs w:val="36"/>
        </w:rPr>
      </w:pPr>
      <w:r w:rsidRPr="00F65C88">
        <w:rPr>
          <w:b/>
          <w:color w:val="auto"/>
          <w:sz w:val="44"/>
          <w:szCs w:val="36"/>
          <w:u w:val="single" w:color="000000"/>
        </w:rPr>
        <w:t>PROYECTO FINAL DEL CURSO</w:t>
      </w:r>
    </w:p>
    <w:p w14:paraId="67953A5A" w14:textId="77777777" w:rsidR="00F65C88" w:rsidRPr="004A1290" w:rsidRDefault="00F65C88" w:rsidP="00122C77">
      <w:pPr>
        <w:spacing w:after="18" w:line="259" w:lineRule="auto"/>
        <w:jc w:val="both"/>
        <w:rPr>
          <w:color w:val="auto"/>
        </w:rPr>
      </w:pPr>
      <w:r w:rsidRPr="004A1290">
        <w:rPr>
          <w:b/>
          <w:color w:val="auto"/>
          <w:sz w:val="20"/>
        </w:rPr>
        <w:t xml:space="preserve"> </w:t>
      </w:r>
    </w:p>
    <w:p w14:paraId="62EC72B9" w14:textId="5EB8AABF" w:rsidR="00F65C88" w:rsidRPr="00F65C88" w:rsidRDefault="00F65C88" w:rsidP="00122C77">
      <w:pPr>
        <w:ind w:right="66"/>
        <w:jc w:val="both"/>
        <w:rPr>
          <w:color w:val="auto"/>
          <w:sz w:val="30"/>
          <w:szCs w:val="30"/>
        </w:rPr>
      </w:pPr>
      <w:r w:rsidRPr="00F65C88">
        <w:rPr>
          <w:b/>
          <w:color w:val="auto"/>
          <w:sz w:val="30"/>
          <w:szCs w:val="30"/>
        </w:rPr>
        <w:t>PROGRAMA:</w:t>
      </w:r>
      <w:r>
        <w:rPr>
          <w:b/>
          <w:color w:val="auto"/>
          <w:sz w:val="30"/>
          <w:szCs w:val="30"/>
        </w:rPr>
        <w:t xml:space="preserve"> </w:t>
      </w:r>
      <w:r w:rsidRPr="00F65C88">
        <w:rPr>
          <w:color w:val="auto"/>
          <w:sz w:val="30"/>
          <w:szCs w:val="30"/>
        </w:rPr>
        <w:t xml:space="preserve">DESARROLLO DE SISTEMAS DE INFOMACIÓN. </w:t>
      </w:r>
    </w:p>
    <w:p w14:paraId="23FA0FDB" w14:textId="2D95DAFB" w:rsidR="00F65C88" w:rsidRPr="00F65C88" w:rsidRDefault="00F65C88" w:rsidP="00122C77">
      <w:pPr>
        <w:tabs>
          <w:tab w:val="center" w:pos="1221"/>
          <w:tab w:val="center" w:pos="4746"/>
        </w:tabs>
        <w:jc w:val="both"/>
        <w:rPr>
          <w:color w:val="auto"/>
          <w:sz w:val="30"/>
          <w:szCs w:val="30"/>
        </w:rPr>
      </w:pPr>
      <w:r w:rsidRPr="00F65C88">
        <w:rPr>
          <w:b/>
          <w:color w:val="auto"/>
          <w:sz w:val="30"/>
          <w:szCs w:val="30"/>
        </w:rPr>
        <w:t>CURSO:</w:t>
      </w:r>
      <w:r>
        <w:rPr>
          <w:b/>
          <w:color w:val="auto"/>
          <w:sz w:val="30"/>
          <w:szCs w:val="30"/>
        </w:rPr>
        <w:t xml:space="preserve"> </w:t>
      </w:r>
      <w:r w:rsidRPr="00F65C88">
        <w:rPr>
          <w:b/>
          <w:color w:val="auto"/>
          <w:sz w:val="30"/>
          <w:szCs w:val="30"/>
        </w:rPr>
        <w:tab/>
      </w:r>
      <w:r w:rsidRPr="00F65C88">
        <w:rPr>
          <w:color w:val="auto"/>
          <w:sz w:val="30"/>
          <w:szCs w:val="30"/>
        </w:rPr>
        <w:t xml:space="preserve">DESARROLLO DE APLICACIONES MÓVILES II </w:t>
      </w:r>
      <w:r w:rsidRPr="00F65C88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</w:t>
      </w:r>
    </w:p>
    <w:p w14:paraId="4B3F0692" w14:textId="0D25972A" w:rsidR="00F65C88" w:rsidRPr="00F65C88" w:rsidRDefault="00F65C88" w:rsidP="00122C77">
      <w:pPr>
        <w:pStyle w:val="Ttulo1"/>
        <w:tabs>
          <w:tab w:val="center" w:pos="1161"/>
          <w:tab w:val="center" w:pos="2545"/>
          <w:tab w:val="center" w:pos="5878"/>
          <w:tab w:val="center" w:pos="7538"/>
        </w:tabs>
        <w:spacing w:after="195" w:line="259" w:lineRule="auto"/>
        <w:jc w:val="both"/>
        <w:rPr>
          <w:color w:val="auto"/>
          <w:sz w:val="30"/>
          <w:szCs w:val="30"/>
          <w:u w:val="single"/>
        </w:rPr>
      </w:pPr>
      <w:r w:rsidRPr="00F65C88">
        <w:rPr>
          <w:color w:val="auto"/>
          <w:sz w:val="30"/>
          <w:szCs w:val="30"/>
        </w:rPr>
        <w:t>CICLO</w:t>
      </w:r>
      <w:r>
        <w:rPr>
          <w:color w:val="auto"/>
          <w:sz w:val="30"/>
          <w:szCs w:val="30"/>
        </w:rPr>
        <w:t>:</w:t>
      </w:r>
      <w:r w:rsidRPr="00F65C88">
        <w:rPr>
          <w:color w:val="auto"/>
          <w:sz w:val="30"/>
          <w:szCs w:val="30"/>
        </w:rPr>
        <w:tab/>
      </w:r>
      <w:r w:rsidRPr="00F65C88">
        <w:rPr>
          <w:b w:val="0"/>
          <w:color w:val="auto"/>
          <w:sz w:val="30"/>
          <w:szCs w:val="30"/>
        </w:rPr>
        <w:t xml:space="preserve">VI </w:t>
      </w:r>
      <w:r w:rsidRPr="00F65C88">
        <w:rPr>
          <w:b w:val="0"/>
          <w:color w:val="auto"/>
          <w:sz w:val="30"/>
          <w:szCs w:val="30"/>
        </w:rPr>
        <w:tab/>
      </w:r>
      <w:r w:rsidRPr="00F65C88">
        <w:rPr>
          <w:color w:val="auto"/>
          <w:sz w:val="30"/>
          <w:szCs w:val="30"/>
        </w:rPr>
        <w:t xml:space="preserve">PERIODO </w:t>
      </w:r>
      <w:r w:rsidRPr="00F65C88">
        <w:rPr>
          <w:b w:val="0"/>
          <w:color w:val="auto"/>
          <w:sz w:val="30"/>
          <w:szCs w:val="30"/>
        </w:rPr>
        <w:t>2024-2 d</w:t>
      </w:r>
    </w:p>
    <w:p w14:paraId="4BEBE9DA" w14:textId="77777777" w:rsidR="00F65C88" w:rsidRPr="004A1290" w:rsidRDefault="00F65C88" w:rsidP="00122C77">
      <w:pPr>
        <w:spacing w:line="259" w:lineRule="auto"/>
        <w:jc w:val="both"/>
        <w:rPr>
          <w:color w:val="auto"/>
        </w:rPr>
      </w:pPr>
      <w:r w:rsidRPr="004A1290">
        <w:rPr>
          <w:b/>
          <w:color w:val="auto"/>
        </w:rPr>
        <w:t xml:space="preserve"> </w:t>
      </w:r>
    </w:p>
    <w:p w14:paraId="34772FBB" w14:textId="77777777" w:rsidR="00F65C88" w:rsidRPr="004A1290" w:rsidRDefault="00F65C88" w:rsidP="00122C77">
      <w:pPr>
        <w:numPr>
          <w:ilvl w:val="0"/>
          <w:numId w:val="1"/>
        </w:numPr>
        <w:spacing w:after="36" w:line="249" w:lineRule="auto"/>
        <w:ind w:left="737" w:right="316" w:hanging="541"/>
        <w:jc w:val="both"/>
        <w:rPr>
          <w:color w:val="auto"/>
        </w:rPr>
      </w:pPr>
      <w:r w:rsidRPr="004A1290">
        <w:rPr>
          <w:b/>
          <w:color w:val="auto"/>
        </w:rPr>
        <w:t xml:space="preserve">FUNDAMENTACIÓN: </w:t>
      </w:r>
    </w:p>
    <w:p w14:paraId="5B6EE31C" w14:textId="77777777" w:rsidR="00F65C88" w:rsidRPr="004A1290" w:rsidRDefault="00F65C88" w:rsidP="00122C77">
      <w:pPr>
        <w:spacing w:after="65"/>
        <w:ind w:left="681" w:right="196"/>
        <w:jc w:val="both"/>
        <w:rPr>
          <w:color w:val="auto"/>
        </w:rPr>
      </w:pPr>
      <w:r w:rsidRPr="004A1290">
        <w:rPr>
          <w:color w:val="auto"/>
        </w:rPr>
        <w:t xml:space="preserve">En este proyecto el alumno demostrará lo aprendido en el curso desarrollando una aplicación móvil para una organización, esta aplicación bridará una solución a un proceso no automatizado de la organización objetivo. </w:t>
      </w:r>
    </w:p>
    <w:p w14:paraId="480BA2A1" w14:textId="77777777" w:rsidR="00F65C88" w:rsidRPr="004A1290" w:rsidRDefault="00F65C88" w:rsidP="00122C77">
      <w:pPr>
        <w:spacing w:after="22" w:line="259" w:lineRule="auto"/>
        <w:ind w:left="671"/>
        <w:jc w:val="both"/>
        <w:rPr>
          <w:color w:val="auto"/>
        </w:rPr>
      </w:pPr>
      <w:r w:rsidRPr="004A1290">
        <w:rPr>
          <w:color w:val="auto"/>
        </w:rPr>
        <w:t xml:space="preserve"> </w:t>
      </w:r>
    </w:p>
    <w:p w14:paraId="016AE531" w14:textId="77777777" w:rsidR="00F65C88" w:rsidRPr="004A1290" w:rsidRDefault="00F65C88" w:rsidP="00122C77">
      <w:pPr>
        <w:numPr>
          <w:ilvl w:val="0"/>
          <w:numId w:val="1"/>
        </w:numPr>
        <w:spacing w:after="11" w:line="249" w:lineRule="auto"/>
        <w:ind w:left="737" w:right="316" w:hanging="541"/>
        <w:jc w:val="both"/>
        <w:rPr>
          <w:color w:val="auto"/>
        </w:rPr>
      </w:pPr>
      <w:r w:rsidRPr="004A1290">
        <w:rPr>
          <w:b/>
          <w:color w:val="auto"/>
        </w:rPr>
        <w:t xml:space="preserve">OBJETIVO: </w:t>
      </w:r>
    </w:p>
    <w:p w14:paraId="7CE72F16" w14:textId="77777777" w:rsidR="00F65C88" w:rsidRPr="004A1290" w:rsidRDefault="00F65C88" w:rsidP="00122C77">
      <w:pPr>
        <w:spacing w:after="83"/>
        <w:ind w:left="681" w:right="66"/>
        <w:jc w:val="both"/>
        <w:rPr>
          <w:color w:val="auto"/>
        </w:rPr>
      </w:pPr>
      <w:r w:rsidRPr="004A1290">
        <w:rPr>
          <w:color w:val="auto"/>
        </w:rPr>
        <w:t xml:space="preserve">La aplicación desarrollada debe cumplir con lo siguiente: </w:t>
      </w:r>
    </w:p>
    <w:p w14:paraId="4C06583A" w14:textId="77777777" w:rsidR="00F65C88" w:rsidRPr="004A1290" w:rsidRDefault="00F65C88" w:rsidP="00122C77">
      <w:pPr>
        <w:numPr>
          <w:ilvl w:val="1"/>
          <w:numId w:val="1"/>
        </w:numPr>
        <w:spacing w:after="39" w:line="249" w:lineRule="auto"/>
        <w:ind w:left="1392" w:right="66" w:hanging="361"/>
        <w:jc w:val="both"/>
        <w:rPr>
          <w:color w:val="auto"/>
        </w:rPr>
      </w:pPr>
      <w:r w:rsidRPr="004A1290">
        <w:rPr>
          <w:color w:val="auto"/>
        </w:rPr>
        <w:t xml:space="preserve">Diseño de </w:t>
      </w:r>
      <w:proofErr w:type="spellStart"/>
      <w:r w:rsidRPr="004A1290">
        <w:rPr>
          <w:color w:val="auto"/>
        </w:rPr>
        <w:t>Layouts</w:t>
      </w:r>
      <w:proofErr w:type="spellEnd"/>
      <w:r w:rsidRPr="004A1290">
        <w:rPr>
          <w:color w:val="auto"/>
        </w:rPr>
        <w:t xml:space="preserve"> con </w:t>
      </w:r>
      <w:proofErr w:type="spellStart"/>
      <w:r w:rsidRPr="004A1290">
        <w:rPr>
          <w:color w:val="auto"/>
        </w:rPr>
        <w:t>Jetpack</w:t>
      </w:r>
      <w:proofErr w:type="spellEnd"/>
      <w:r w:rsidRPr="004A1290">
        <w:rPr>
          <w:color w:val="auto"/>
        </w:rPr>
        <w:t xml:space="preserve"> </w:t>
      </w:r>
      <w:proofErr w:type="spellStart"/>
      <w:r w:rsidRPr="004A1290">
        <w:rPr>
          <w:color w:val="auto"/>
        </w:rPr>
        <w:t>Compose</w:t>
      </w:r>
      <w:proofErr w:type="spellEnd"/>
      <w:r w:rsidRPr="004A1290">
        <w:rPr>
          <w:color w:val="auto"/>
        </w:rPr>
        <w:t xml:space="preserve">. </w:t>
      </w:r>
    </w:p>
    <w:p w14:paraId="2A738A67" w14:textId="77777777" w:rsidR="00F65C88" w:rsidRPr="004A1290" w:rsidRDefault="00F65C88" w:rsidP="00122C77">
      <w:pPr>
        <w:numPr>
          <w:ilvl w:val="1"/>
          <w:numId w:val="1"/>
        </w:numPr>
        <w:spacing w:after="39" w:line="249" w:lineRule="auto"/>
        <w:ind w:left="1392" w:right="66" w:hanging="361"/>
        <w:jc w:val="both"/>
        <w:rPr>
          <w:color w:val="auto"/>
        </w:rPr>
      </w:pPr>
      <w:r w:rsidRPr="004A1290">
        <w:rPr>
          <w:color w:val="auto"/>
        </w:rPr>
        <w:t xml:space="preserve">Consumo de servicios web REST. </w:t>
      </w:r>
    </w:p>
    <w:p w14:paraId="2D916963" w14:textId="77777777" w:rsidR="00F65C88" w:rsidRPr="004A1290" w:rsidRDefault="00F65C88" w:rsidP="00122C77">
      <w:pPr>
        <w:numPr>
          <w:ilvl w:val="1"/>
          <w:numId w:val="1"/>
        </w:numPr>
        <w:spacing w:after="4" w:line="249" w:lineRule="auto"/>
        <w:ind w:left="1392" w:right="66" w:hanging="361"/>
        <w:jc w:val="both"/>
        <w:rPr>
          <w:color w:val="auto"/>
        </w:rPr>
      </w:pPr>
      <w:r w:rsidRPr="004A1290">
        <w:rPr>
          <w:color w:val="auto"/>
        </w:rPr>
        <w:t xml:space="preserve">Controles aprendidos en clase. </w:t>
      </w:r>
    </w:p>
    <w:p w14:paraId="3E84B7E2" w14:textId="77777777" w:rsidR="00F65C88" w:rsidRPr="004A1290" w:rsidRDefault="00F65C88" w:rsidP="00122C77">
      <w:pPr>
        <w:spacing w:line="259" w:lineRule="auto"/>
        <w:jc w:val="both"/>
        <w:rPr>
          <w:color w:val="auto"/>
        </w:rPr>
      </w:pPr>
      <w:r w:rsidRPr="004A1290">
        <w:rPr>
          <w:color w:val="auto"/>
        </w:rPr>
        <w:t xml:space="preserve"> </w:t>
      </w:r>
    </w:p>
    <w:p w14:paraId="048F266E" w14:textId="77777777" w:rsidR="00F65C88" w:rsidRPr="004A1290" w:rsidRDefault="00F65C88" w:rsidP="00122C77">
      <w:pPr>
        <w:numPr>
          <w:ilvl w:val="0"/>
          <w:numId w:val="1"/>
        </w:numPr>
        <w:spacing w:after="135" w:line="249" w:lineRule="auto"/>
        <w:ind w:left="737" w:right="316" w:hanging="541"/>
        <w:jc w:val="both"/>
        <w:rPr>
          <w:color w:val="auto"/>
        </w:rPr>
      </w:pPr>
      <w:r w:rsidRPr="004A1290">
        <w:rPr>
          <w:b/>
          <w:color w:val="auto"/>
        </w:rPr>
        <w:t xml:space="preserve">ESTRUCTURA DEL PROYECTO: </w:t>
      </w:r>
    </w:p>
    <w:p w14:paraId="02C20ED3" w14:textId="77777777" w:rsidR="00F65C88" w:rsidRPr="004A1290" w:rsidRDefault="00F65C88" w:rsidP="00122C77">
      <w:pPr>
        <w:pStyle w:val="Prrafodelista"/>
        <w:numPr>
          <w:ilvl w:val="0"/>
          <w:numId w:val="5"/>
        </w:numPr>
        <w:tabs>
          <w:tab w:val="center" w:pos="474"/>
          <w:tab w:val="center" w:pos="1491"/>
        </w:tabs>
        <w:spacing w:after="11"/>
        <w:rPr>
          <w:b/>
          <w:color w:val="auto"/>
        </w:rPr>
      </w:pPr>
      <w:r w:rsidRPr="004A1290">
        <w:rPr>
          <w:b/>
          <w:bCs/>
          <w:color w:val="auto"/>
        </w:rPr>
        <w:t xml:space="preserve">Resumen </w:t>
      </w:r>
    </w:p>
    <w:p w14:paraId="69BF655B" w14:textId="77777777" w:rsidR="00F65C88" w:rsidRDefault="00F65C88" w:rsidP="00122C77">
      <w:pPr>
        <w:pStyle w:val="Prrafodelista"/>
        <w:tabs>
          <w:tab w:val="center" w:pos="474"/>
          <w:tab w:val="center" w:pos="1491"/>
        </w:tabs>
        <w:spacing w:after="11"/>
        <w:ind w:left="945" w:firstLine="0"/>
        <w:rPr>
          <w:color w:val="auto"/>
        </w:rPr>
      </w:pPr>
      <w:r w:rsidRPr="004A1290">
        <w:rPr>
          <w:color w:val="auto"/>
        </w:rPr>
        <w:t>Actualmente, la empresa ALTARED GROUP S.A.C. no cuenta con sistemas de información o nuevos modelos de negocio que le permitan vender sus productos y comercializarlos en la web. Para abordar esta necesidad, se desarrollará una aplicación móvil con el objetivo de incrementar sus ventas frente a su competencia. Este desarrollo móvil permitirá a ALTARED GROUP S.A.C. expandir su alcance de mercado, mejorar la experiencia del cliente y facilitar el proceso de compra a través de dispositivos móviles. La implementación de esta aplicación móvil es parte de una estrategia integral para modernizar la presencia digital de la empresa y optimizar sus procesos comerciales en línea.</w:t>
      </w:r>
    </w:p>
    <w:p w14:paraId="6EA03072" w14:textId="77777777" w:rsidR="00F65C88" w:rsidRPr="004A1290" w:rsidRDefault="00F65C88" w:rsidP="00122C77">
      <w:pPr>
        <w:pStyle w:val="Prrafodelista"/>
        <w:tabs>
          <w:tab w:val="center" w:pos="474"/>
          <w:tab w:val="center" w:pos="1491"/>
        </w:tabs>
        <w:spacing w:after="11"/>
        <w:ind w:left="945" w:firstLine="0"/>
        <w:rPr>
          <w:color w:val="auto"/>
        </w:rPr>
      </w:pPr>
    </w:p>
    <w:p w14:paraId="126F74D6" w14:textId="6EE65771" w:rsidR="00F65C88" w:rsidRDefault="00F65C88" w:rsidP="00122C77">
      <w:pPr>
        <w:pStyle w:val="Ttulo1"/>
        <w:numPr>
          <w:ilvl w:val="0"/>
          <w:numId w:val="5"/>
        </w:numPr>
        <w:tabs>
          <w:tab w:val="center" w:pos="474"/>
          <w:tab w:val="center" w:pos="1674"/>
        </w:tabs>
        <w:jc w:val="both"/>
        <w:rPr>
          <w:color w:val="auto"/>
          <w:sz w:val="24"/>
        </w:rPr>
      </w:pPr>
      <w:r w:rsidRPr="00F65C88">
        <w:rPr>
          <w:color w:val="auto"/>
          <w:sz w:val="24"/>
        </w:rPr>
        <w:t xml:space="preserve">Introducción </w:t>
      </w:r>
    </w:p>
    <w:p w14:paraId="072CC4BA" w14:textId="77777777" w:rsidR="00F65C88" w:rsidRDefault="00F65C88" w:rsidP="00122C77">
      <w:pPr>
        <w:pStyle w:val="Prrafodelista"/>
        <w:ind w:left="945" w:firstLine="0"/>
      </w:pPr>
      <w:r>
        <w:t>Este desarrollo se basa en las necesidades identificadas de ALTARED GROUP S.A.C., una empresa dedicada a la producción y distribución de productos naturales bajo la marca "</w:t>
      </w:r>
      <w:proofErr w:type="spellStart"/>
      <w:r>
        <w:t>Lifesure</w:t>
      </w:r>
      <w:proofErr w:type="spellEnd"/>
      <w:r>
        <w:t>". Para modernizar su presencia en el mercado y facilitar a sus clientes la adquisición de sus productos, se ha decidido desarrollar una aplicación móvil. Esta aplicación permitirá a los clientes acceder a una plataforma tecnológica avanzada para explorar y comprar los productos de "</w:t>
      </w:r>
      <w:proofErr w:type="spellStart"/>
      <w:r>
        <w:t>Lifesure</w:t>
      </w:r>
      <w:proofErr w:type="spellEnd"/>
      <w:r>
        <w:t>" de manera conveniente y eficiente.</w:t>
      </w:r>
    </w:p>
    <w:p w14:paraId="25A2BAD6" w14:textId="77777777" w:rsidR="00F65C88" w:rsidRPr="00F65C88" w:rsidRDefault="00F65C88" w:rsidP="00122C77">
      <w:pPr>
        <w:pStyle w:val="Ttulo1"/>
        <w:tabs>
          <w:tab w:val="center" w:pos="474"/>
          <w:tab w:val="center" w:pos="1674"/>
        </w:tabs>
        <w:ind w:left="945"/>
        <w:jc w:val="both"/>
        <w:rPr>
          <w:color w:val="auto"/>
          <w:sz w:val="22"/>
          <w:szCs w:val="22"/>
          <w:lang w:val="es-PE"/>
        </w:rPr>
      </w:pPr>
    </w:p>
    <w:p w14:paraId="6E52544A" w14:textId="77777777" w:rsidR="00F65C88" w:rsidRPr="004A1290" w:rsidRDefault="00F65C88" w:rsidP="00122C77">
      <w:pPr>
        <w:jc w:val="both"/>
      </w:pPr>
    </w:p>
    <w:p w14:paraId="67788428" w14:textId="77777777" w:rsidR="00F65C88" w:rsidRPr="004A1290" w:rsidRDefault="00F65C88" w:rsidP="00122C77">
      <w:pPr>
        <w:numPr>
          <w:ilvl w:val="0"/>
          <w:numId w:val="2"/>
        </w:numPr>
        <w:spacing w:after="11" w:line="249" w:lineRule="auto"/>
        <w:ind w:right="316" w:hanging="570"/>
        <w:jc w:val="both"/>
        <w:rPr>
          <w:color w:val="auto"/>
        </w:rPr>
      </w:pPr>
      <w:r w:rsidRPr="004A1290">
        <w:rPr>
          <w:b/>
          <w:color w:val="auto"/>
        </w:rPr>
        <w:lastRenderedPageBreak/>
        <w:t xml:space="preserve">Objeto de estudio: </w:t>
      </w:r>
    </w:p>
    <w:p w14:paraId="1572D451" w14:textId="77777777" w:rsidR="00F65C88" w:rsidRPr="004A1290" w:rsidRDefault="00F65C88" w:rsidP="00122C77">
      <w:pPr>
        <w:spacing w:after="11"/>
        <w:ind w:left="941" w:right="316"/>
        <w:jc w:val="both"/>
        <w:rPr>
          <w:color w:val="auto"/>
        </w:rPr>
      </w:pPr>
      <w:r w:rsidRPr="009A2D91">
        <w:rPr>
          <w:color w:val="auto"/>
        </w:rPr>
        <w:t>El objetivo de este estudio es desarrollar una aplicación móvil para ALTARED GROUP S.A.C., con el propósito de modernizar su presencia en el mercado digital y facilitar a sus clientes la adquisición de productos naturales bajo la marca "</w:t>
      </w:r>
      <w:proofErr w:type="spellStart"/>
      <w:r w:rsidRPr="009A2D91">
        <w:rPr>
          <w:color w:val="auto"/>
        </w:rPr>
        <w:t>Lifesure</w:t>
      </w:r>
      <w:proofErr w:type="spellEnd"/>
      <w:r w:rsidRPr="009A2D91">
        <w:rPr>
          <w:color w:val="auto"/>
        </w:rPr>
        <w:t>". Esta aplicación móvil tiene como meta incrementar las ventas de la empresa, mejorar la experiencia del cliente y optimizar los procesos comerciales en línea, permitiendo a ALTARED GROUP S.A.C. expandir su alcance de mercado y mantenerse competitivo frente a sus rivales.</w:t>
      </w:r>
    </w:p>
    <w:p w14:paraId="34FBA706" w14:textId="77777777" w:rsidR="00F65C88" w:rsidRPr="004A1290" w:rsidRDefault="00F65C88" w:rsidP="00122C77">
      <w:pPr>
        <w:spacing w:after="11"/>
        <w:ind w:right="316"/>
        <w:jc w:val="both"/>
        <w:rPr>
          <w:color w:val="auto"/>
        </w:rPr>
      </w:pPr>
    </w:p>
    <w:p w14:paraId="35436E51" w14:textId="77777777" w:rsidR="00F65C88" w:rsidRPr="004A1290" w:rsidRDefault="00F65C88" w:rsidP="00122C77">
      <w:pPr>
        <w:numPr>
          <w:ilvl w:val="0"/>
          <w:numId w:val="2"/>
        </w:numPr>
        <w:spacing w:after="276" w:line="249" w:lineRule="auto"/>
        <w:ind w:right="316"/>
        <w:jc w:val="both"/>
        <w:rPr>
          <w:color w:val="auto"/>
        </w:rPr>
      </w:pPr>
      <w:r w:rsidRPr="004A1290">
        <w:rPr>
          <w:b/>
          <w:color w:val="auto"/>
        </w:rPr>
        <w:t xml:space="preserve">Diagnóstico: </w:t>
      </w:r>
    </w:p>
    <w:p w14:paraId="76EBEACB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b/>
          <w:bCs/>
          <w:color w:val="auto"/>
        </w:rPr>
      </w:pPr>
      <w:r w:rsidRPr="004A1290">
        <w:rPr>
          <w:b/>
          <w:bCs/>
          <w:color w:val="auto"/>
        </w:rPr>
        <w:t xml:space="preserve">Análisis AS IS / TO BE del Proceso de Ventas de </w:t>
      </w:r>
      <w:proofErr w:type="spellStart"/>
      <w:r w:rsidRPr="004A1290">
        <w:rPr>
          <w:b/>
          <w:bCs/>
          <w:color w:val="auto"/>
        </w:rPr>
        <w:t>Altared</w:t>
      </w:r>
      <w:proofErr w:type="spellEnd"/>
    </w:p>
    <w:p w14:paraId="539B77FD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b/>
          <w:bCs/>
          <w:color w:val="auto"/>
        </w:rPr>
      </w:pPr>
      <w:r w:rsidRPr="004A1290">
        <w:rPr>
          <w:b/>
          <w:bCs/>
          <w:color w:val="auto"/>
        </w:rPr>
        <w:t>Situación Actual (AS IS)</w:t>
      </w:r>
    </w:p>
    <w:p w14:paraId="0E5703B3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 w:rsidRPr="004A1290">
        <w:rPr>
          <w:color w:val="auto"/>
        </w:rPr>
        <w:t>Descripción del Proceso AS IS:</w:t>
      </w:r>
    </w:p>
    <w:p w14:paraId="3B3594E3" w14:textId="77777777" w:rsidR="00F65C88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proofErr w:type="spellStart"/>
      <w:r w:rsidRPr="004A1290">
        <w:rPr>
          <w:color w:val="auto"/>
        </w:rPr>
        <w:t>Altared</w:t>
      </w:r>
      <w:proofErr w:type="spellEnd"/>
      <w:r w:rsidRPr="004A1290">
        <w:rPr>
          <w:color w:val="auto"/>
        </w:rPr>
        <w:t xml:space="preserve"> gestiona las ventas de productos envasados naturales mediante un proceso manual y lento. A continuación, se describe y modela el proceso actual:</w:t>
      </w:r>
    </w:p>
    <w:p w14:paraId="119D9E69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Solicita Catálogo</w:t>
      </w:r>
    </w:p>
    <w:p w14:paraId="66D2E2BB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proceso inicia cuando el cliente solicita el catálogo de productos.</w:t>
      </w:r>
    </w:p>
    <w:p w14:paraId="43510FCD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Envía el catálogo</w:t>
      </w:r>
    </w:p>
    <w:p w14:paraId="17D80C95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recibe la solicitud del catálogo y lo envía al cliente.</w:t>
      </w:r>
    </w:p>
    <w:p w14:paraId="56677330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Solicita los productos</w:t>
      </w:r>
    </w:p>
    <w:p w14:paraId="59BAE814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revisa el catálogo y solicita los productos que desea comprar.</w:t>
      </w:r>
    </w:p>
    <w:p w14:paraId="726639D4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Brinda el precio total de los productos solicitados</w:t>
      </w:r>
    </w:p>
    <w:p w14:paraId="56C56FCD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calcula el precio total de los productos solicitados por el cliente y proporciona esta información.</w:t>
      </w:r>
    </w:p>
    <w:p w14:paraId="6F5EF9FD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Solicita métodos de pago</w:t>
      </w:r>
    </w:p>
    <w:p w14:paraId="29A95C0B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solicita información sobre los métodos de pago disponibles.</w:t>
      </w:r>
    </w:p>
    <w:p w14:paraId="613CD2A8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Envía los métodos de pago</w:t>
      </w:r>
    </w:p>
    <w:p w14:paraId="756A6DDD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envía al cliente los métodos de pago disponibles.</w:t>
      </w:r>
    </w:p>
    <w:p w14:paraId="0F05BAA3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Envía constancia de pag</w:t>
      </w:r>
      <w:r>
        <w:rPr>
          <w:color w:val="auto"/>
        </w:rPr>
        <w:t>o</w:t>
      </w:r>
    </w:p>
    <w:p w14:paraId="69D5C2B9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elige un método de pago, realiza el pago y envía la constancia de pago al vendedor.</w:t>
      </w:r>
    </w:p>
    <w:p w14:paraId="489C264C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Solicita dirección del cliente</w:t>
      </w:r>
    </w:p>
    <w:p w14:paraId="29760B73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solicita la dirección del cliente para poder realizar la entrega de los productos.</w:t>
      </w:r>
    </w:p>
    <w:p w14:paraId="30A20C73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Envía dirección</w:t>
      </w:r>
    </w:p>
    <w:p w14:paraId="53C4712A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envía su dirección al vendedor.</w:t>
      </w:r>
    </w:p>
    <w:p w14:paraId="32364CD9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Alista los productos</w:t>
      </w:r>
    </w:p>
    <w:p w14:paraId="682EEC95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lastRenderedPageBreak/>
        <w:t>El vendedor prepara los productos solicitados para el envío.</w:t>
      </w:r>
    </w:p>
    <w:p w14:paraId="6B370278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Envía los productos al cliente</w:t>
      </w:r>
    </w:p>
    <w:p w14:paraId="3866967A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realiza el envío de los productos a la dirección proporcionada por el cliente.</w:t>
      </w:r>
    </w:p>
    <w:p w14:paraId="52A79AEA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Confirma entrega del producto</w:t>
      </w:r>
    </w:p>
    <w:p w14:paraId="02EEDFA0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recibe los productos y confirma la entrega al vendedor.</w:t>
      </w:r>
    </w:p>
    <w:p w14:paraId="21059DB9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 w:rsidRPr="004A1290">
        <w:rPr>
          <w:color w:val="auto"/>
        </w:rPr>
        <w:t xml:space="preserve">Diagrama AS IS en Bizagi: </w:t>
      </w:r>
    </w:p>
    <w:p w14:paraId="6F807635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E908A86" wp14:editId="6A1F1C35">
            <wp:extent cx="5599430" cy="2602230"/>
            <wp:effectExtent l="0" t="0" r="1270" b="7620"/>
            <wp:docPr id="108198182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81823" name="Imagen 10819818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C258" w14:textId="77777777" w:rsidR="00F65C88" w:rsidRDefault="00F65C88" w:rsidP="00122C77">
      <w:pPr>
        <w:spacing w:after="253" w:line="259" w:lineRule="auto"/>
        <w:ind w:left="801" w:right="453" w:hanging="10"/>
        <w:jc w:val="both"/>
        <w:rPr>
          <w:color w:val="auto"/>
        </w:rPr>
      </w:pPr>
      <w:r w:rsidRPr="004A1290">
        <w:rPr>
          <w:color w:val="auto"/>
        </w:rPr>
        <w:t>Problemas Encontrados:</w:t>
      </w:r>
    </w:p>
    <w:p w14:paraId="788383CE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Falta de Automatización: Muchas de las etapas del proceso parecen ser manuales, lo que puede llevar a demoras y errores humanos, especialmente en el envío y la confirmación de información.</w:t>
      </w:r>
    </w:p>
    <w:p w14:paraId="68646DDE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Retrasos en la Comunicación: La comunicación entre el cliente y el vendedor en cada paso del proceso puede generar retrasos, especialmente si se utilizan métodos de comunicación lentos como el correo electrónico o llamadas telefónicas.</w:t>
      </w:r>
    </w:p>
    <w:p w14:paraId="6FD7DD8C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Errores en la Información: La solicitud de métodos de pago, envío de la constancia de pago y la solicitud y envío de la dirección pueden estar sujetos a errores si la información no se gestiona correctamente.</w:t>
      </w:r>
    </w:p>
    <w:p w14:paraId="475B4662" w14:textId="77777777" w:rsidR="00F65C88" w:rsidRPr="00D809E3" w:rsidRDefault="00F65C88" w:rsidP="00122C77">
      <w:pPr>
        <w:spacing w:after="253" w:line="259" w:lineRule="auto"/>
        <w:ind w:left="791" w:right="453"/>
        <w:jc w:val="both"/>
        <w:rPr>
          <w:color w:val="auto"/>
        </w:rPr>
      </w:pPr>
    </w:p>
    <w:p w14:paraId="13A807A1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Problemas con la Confirmación de Pagos: La confirmación de los pagos puede ser lenta si no se utilizan métodos de pago automatizados y si la verificación se realiza manualmente.</w:t>
      </w:r>
    </w:p>
    <w:p w14:paraId="30395FCA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Dependencia en el Cliente para la Información: Si el cliente no proporciona la información necesaria (como la dirección de envío o la confirmación del pago) a tiempo, puede haber retrasos en la preparación y el envío de los productos.</w:t>
      </w:r>
    </w:p>
    <w:p w14:paraId="241C99FB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Falta de Visibilidad en el Proceso: El cliente puede no tener visibilidad sobre el estado de su pedido en cada etapa del proceso, lo que puede generar incertidumbre y potencialmente insatisfacción.</w:t>
      </w:r>
    </w:p>
    <w:p w14:paraId="784C049A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lastRenderedPageBreak/>
        <w:t>Posibilidad de Información Incorrecta: La recopilación de información (como la dirección de envío) manualmente puede llevar a errores tipográficos o información incorrecta, lo que podría resultar en entregas fallidas.</w:t>
      </w:r>
    </w:p>
    <w:p w14:paraId="175980A8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No Hay Seguimiento del Pedido: No se menciona un sistema de seguimiento del pedido que permita al cliente saber en qué etapa se encuentra su pedido.</w:t>
      </w:r>
    </w:p>
    <w:p w14:paraId="5FA9787C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Posibles Problemas de Logística: No se detallan los pasos logísticos relacionados con el envío de los productos, lo cual puede llevar a problemas en la entrega si no se gestionan adecuadamente.</w:t>
      </w:r>
    </w:p>
    <w:p w14:paraId="03800385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Confirmación de Entrega: La confirmación de entrega depende del cliente, y si el cliente no confirma la entrega a tiempo, puede haber problemas en la actualización del estado del pedido en el sistema del vendedor.</w:t>
      </w:r>
    </w:p>
    <w:p w14:paraId="6113A9F4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Experiencia del Cliente: La experiencia del cliente puede verse afectada negativamente por la falta de automatización y posibles retrasos en cada paso del proceso.</w:t>
      </w:r>
    </w:p>
    <w:p w14:paraId="4A6BEF06" w14:textId="77777777" w:rsidR="00F65C88" w:rsidRPr="004A1290" w:rsidRDefault="00F65C88" w:rsidP="00122C77">
      <w:pPr>
        <w:spacing w:after="253" w:line="259" w:lineRule="auto"/>
        <w:ind w:left="801" w:right="453" w:hanging="10"/>
        <w:jc w:val="both"/>
        <w:rPr>
          <w:b/>
          <w:bCs/>
          <w:color w:val="auto"/>
        </w:rPr>
      </w:pPr>
      <w:r w:rsidRPr="004A1290">
        <w:rPr>
          <w:b/>
          <w:bCs/>
          <w:color w:val="auto"/>
        </w:rPr>
        <w:t>Problema a Solucionar:</w:t>
      </w:r>
    </w:p>
    <w:p w14:paraId="404F657D" w14:textId="5C2E3DA0" w:rsidR="00F65C88" w:rsidRPr="00F65C88" w:rsidRDefault="00F65C88" w:rsidP="00122C77">
      <w:pPr>
        <w:pStyle w:val="Prrafodelista"/>
        <w:numPr>
          <w:ilvl w:val="0"/>
          <w:numId w:val="9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Digitalización del catálogo, accesible instantáneamente a través de la app.</w:t>
      </w:r>
    </w:p>
    <w:p w14:paraId="40F53C49" w14:textId="77777777" w:rsidR="00F65C88" w:rsidRPr="00F65C88" w:rsidRDefault="00F65C88" w:rsidP="00122C77">
      <w:pPr>
        <w:spacing w:after="253" w:line="259" w:lineRule="auto"/>
        <w:ind w:left="993" w:right="453"/>
        <w:jc w:val="both"/>
        <w:rPr>
          <w:b/>
          <w:bCs/>
          <w:color w:val="auto"/>
          <w:sz w:val="24"/>
          <w:szCs w:val="20"/>
        </w:rPr>
      </w:pPr>
      <w:r w:rsidRPr="00F65C88">
        <w:rPr>
          <w:b/>
          <w:bCs/>
          <w:color w:val="auto"/>
          <w:sz w:val="24"/>
          <w:szCs w:val="20"/>
        </w:rPr>
        <w:t>Proceso Mejorado (TO BE)</w:t>
      </w:r>
    </w:p>
    <w:p w14:paraId="1B168820" w14:textId="77777777" w:rsidR="00F65C88" w:rsidRPr="00F65C88" w:rsidRDefault="00F65C88" w:rsidP="00122C77">
      <w:pPr>
        <w:spacing w:after="253" w:line="259" w:lineRule="auto"/>
        <w:ind w:left="993" w:right="453"/>
        <w:jc w:val="both"/>
        <w:rPr>
          <w:b/>
          <w:bCs/>
          <w:color w:val="auto"/>
          <w:sz w:val="24"/>
          <w:szCs w:val="20"/>
        </w:rPr>
      </w:pPr>
      <w:r w:rsidRPr="00F65C88">
        <w:rPr>
          <w:b/>
          <w:bCs/>
          <w:color w:val="auto"/>
          <w:sz w:val="24"/>
          <w:szCs w:val="20"/>
        </w:rPr>
        <w:t>Descripción del Proceso TO BE:</w:t>
      </w:r>
    </w:p>
    <w:p w14:paraId="4A70F1AA" w14:textId="77777777" w:rsidR="00F65C88" w:rsidRPr="00F65C88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 w:rsidRPr="00F65C88">
        <w:rPr>
          <w:color w:val="auto"/>
        </w:rPr>
        <w:t>El proceso de ventas se optimizará digitalizando el catálogo de productos, que estará accesible instantáneamente a través de la app móvil. Los clientes podrán consultar el catálogo, seleccionar productos, realizar pagos y confirmar la entrega de manera automática. El sistema gestionará la verificación de disponibilidad, registro de pedidos, generación de facturas y la comunicación con la empresa de mensajería.</w:t>
      </w:r>
    </w:p>
    <w:p w14:paraId="34B803E2" w14:textId="6B331843" w:rsidR="00696635" w:rsidRPr="004A1290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 w:rsidRPr="004A1290">
        <w:rPr>
          <w:color w:val="auto"/>
        </w:rPr>
        <w:t>Diagrama TO BE en Bizagi:</w:t>
      </w:r>
      <w:r w:rsidR="00696635" w:rsidRPr="00696635">
        <w:t xml:space="preserve"> </w:t>
      </w:r>
    </w:p>
    <w:p w14:paraId="02643BB4" w14:textId="6119DC5B" w:rsidR="00F65C88" w:rsidRPr="004A1290" w:rsidRDefault="00F65C88" w:rsidP="00122C77">
      <w:pPr>
        <w:spacing w:after="253" w:line="259" w:lineRule="auto"/>
        <w:ind w:right="453"/>
        <w:jc w:val="both"/>
        <w:rPr>
          <w:color w:val="auto"/>
        </w:rPr>
      </w:pPr>
      <w:r>
        <w:rPr>
          <w:noProof/>
          <w:color w:val="auto"/>
        </w:rPr>
        <w:lastRenderedPageBreak/>
        <w:drawing>
          <wp:anchor distT="0" distB="0" distL="114300" distR="114300" simplePos="0" relativeHeight="251658255" behindDoc="0" locked="0" layoutInCell="1" allowOverlap="1" wp14:anchorId="3501417B" wp14:editId="65BC5AB8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6097270" cy="3369945"/>
            <wp:effectExtent l="0" t="0" r="0" b="1905"/>
            <wp:wrapSquare wrapText="bothSides"/>
            <wp:docPr id="870263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63461" name="Imagen 8702634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6B75C3" w14:textId="263C76F4" w:rsidR="00122C77" w:rsidRPr="00122C77" w:rsidRDefault="00122C77" w:rsidP="00122C77">
      <w:pPr>
        <w:pStyle w:val="Prrafodelista"/>
        <w:numPr>
          <w:ilvl w:val="0"/>
          <w:numId w:val="2"/>
        </w:numPr>
        <w:spacing w:after="276"/>
        <w:ind w:right="316"/>
        <w:rPr>
          <w:color w:val="auto"/>
        </w:rPr>
      </w:pPr>
      <w:r>
        <w:rPr>
          <w:color w:val="auto"/>
        </w:rPr>
        <w:t>Objetivos del proyecto</w:t>
      </w:r>
    </w:p>
    <w:p w14:paraId="3F97D9E3" w14:textId="4F92E2F5" w:rsidR="00F65C88" w:rsidRPr="004A1290" w:rsidRDefault="00F65C88" w:rsidP="00122C77">
      <w:pPr>
        <w:ind w:left="941"/>
        <w:jc w:val="both"/>
        <w:rPr>
          <w:color w:val="auto"/>
        </w:rPr>
      </w:pPr>
      <w:r w:rsidRPr="004A1290">
        <w:rPr>
          <w:color w:val="auto"/>
        </w:rPr>
        <w:t>Desarrollar una aplicación de comercio electrónico para ALTARED GROUP S.A.C. que facilite la comercialización de sus productos naturales "</w:t>
      </w:r>
      <w:proofErr w:type="spellStart"/>
      <w:r w:rsidRPr="004A1290">
        <w:rPr>
          <w:color w:val="auto"/>
        </w:rPr>
        <w:t>Lifesure</w:t>
      </w:r>
      <w:proofErr w:type="spellEnd"/>
      <w:r w:rsidRPr="004A1290">
        <w:rPr>
          <w:color w:val="auto"/>
        </w:rPr>
        <w:t>". La aplicación permitirá gestionar transacciones y realizar un seguimiento completo de las ventas efectuadas por los clientes, ofreciendo una interfaz móvil con alta interactividad visual diseñada para atraer y retener la atención de los usuarios.</w:t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</w:p>
    <w:p w14:paraId="37A4C519" w14:textId="07618C76" w:rsidR="00122C77" w:rsidRPr="00122C77" w:rsidRDefault="00122C77" w:rsidP="00122C77">
      <w:pPr>
        <w:pStyle w:val="Prrafodelista"/>
        <w:numPr>
          <w:ilvl w:val="0"/>
          <w:numId w:val="2"/>
        </w:numPr>
        <w:spacing w:after="276"/>
        <w:ind w:right="316"/>
        <w:rPr>
          <w:color w:val="auto"/>
        </w:rPr>
      </w:pPr>
      <w:proofErr w:type="spellStart"/>
      <w:r>
        <w:rPr>
          <w:color w:val="auto"/>
        </w:rPr>
        <w:t>Justificacion</w:t>
      </w:r>
      <w:proofErr w:type="spellEnd"/>
      <w:r>
        <w:rPr>
          <w:color w:val="auto"/>
        </w:rPr>
        <w:t xml:space="preserve"> del Proyecto</w:t>
      </w:r>
    </w:p>
    <w:p w14:paraId="5E98DEFE" w14:textId="77777777" w:rsidR="00F65C88" w:rsidRPr="004A1290" w:rsidRDefault="00F65C88" w:rsidP="00122C77">
      <w:pPr>
        <w:ind w:left="951" w:right="66"/>
        <w:jc w:val="both"/>
        <w:rPr>
          <w:b/>
          <w:color w:val="auto"/>
        </w:rPr>
      </w:pPr>
      <w:r w:rsidRPr="004A1290">
        <w:rPr>
          <w:color w:val="auto"/>
        </w:rPr>
        <w:t>La aplicación permitirá a ALTARED GROUP S.A.C. ingresar al comercio digital, lo que resultará en un mayor alcance de mercado y eficiencia operativa. Los beneficiarios directos incluyen a los clientes de ALTARED GROUP S.A.C. y al equipo de ventas. Los beneficiarios indirectos son las comunidades y personas que podrán acceder a productos naturales de salud y nutrición más fácilmente.</w:t>
      </w:r>
      <w:r w:rsidRPr="004A1290">
        <w:rPr>
          <w:b/>
          <w:color w:val="auto"/>
        </w:rPr>
        <w:t xml:space="preserve"> </w:t>
      </w:r>
    </w:p>
    <w:p w14:paraId="7D03773F" w14:textId="77777777" w:rsidR="00F65C88" w:rsidRDefault="00F65C88" w:rsidP="00122C77">
      <w:pPr>
        <w:pStyle w:val="Ttulo1"/>
        <w:tabs>
          <w:tab w:val="center" w:pos="474"/>
          <w:tab w:val="center" w:pos="2342"/>
        </w:tabs>
        <w:jc w:val="both"/>
        <w:rPr>
          <w:color w:val="auto"/>
          <w:sz w:val="24"/>
        </w:rPr>
      </w:pPr>
    </w:p>
    <w:p w14:paraId="28D8545C" w14:textId="6CFD8096" w:rsidR="00122C77" w:rsidRPr="00122C77" w:rsidRDefault="00122C77" w:rsidP="00122C77">
      <w:pPr>
        <w:pStyle w:val="Prrafodelista"/>
        <w:numPr>
          <w:ilvl w:val="0"/>
          <w:numId w:val="2"/>
        </w:numPr>
        <w:spacing w:after="276"/>
        <w:ind w:right="316"/>
        <w:rPr>
          <w:color w:val="auto"/>
        </w:rPr>
      </w:pPr>
      <w:r>
        <w:rPr>
          <w:b/>
          <w:color w:val="auto"/>
        </w:rPr>
        <w:t>Productos y Entregables</w:t>
      </w:r>
    </w:p>
    <w:p w14:paraId="67EA0EA5" w14:textId="77777777" w:rsidR="00F65C88" w:rsidRPr="004A1290" w:rsidRDefault="00F65C88" w:rsidP="00122C77">
      <w:pPr>
        <w:spacing w:after="289"/>
        <w:ind w:left="951" w:right="66"/>
        <w:jc w:val="both"/>
        <w:rPr>
          <w:color w:val="auto"/>
        </w:rPr>
      </w:pPr>
      <w:r w:rsidRPr="004A1290">
        <w:rPr>
          <w:color w:val="auto"/>
        </w:rPr>
        <w:t xml:space="preserve">El proyecto será trabajado bajo un marco de trabajo ágil SCRUM y deberá incluir LAS SIGUIENTES HERRAMIENTAS: </w:t>
      </w:r>
    </w:p>
    <w:p w14:paraId="6BEF5C0E" w14:textId="21319841" w:rsidR="00EE5DB9" w:rsidRPr="00F03CDA" w:rsidRDefault="00F65C88" w:rsidP="00F03CDA">
      <w:pPr>
        <w:numPr>
          <w:ilvl w:val="0"/>
          <w:numId w:val="3"/>
        </w:numPr>
        <w:spacing w:line="239" w:lineRule="auto"/>
        <w:ind w:hanging="360"/>
        <w:jc w:val="both"/>
        <w:rPr>
          <w:color w:val="auto"/>
        </w:rPr>
      </w:pPr>
      <w:r w:rsidRPr="004A1290">
        <w:rPr>
          <w:color w:val="auto"/>
        </w:rPr>
        <w:lastRenderedPageBreak/>
        <w:t>Pila del producto: (</w:t>
      </w:r>
      <w:proofErr w:type="spellStart"/>
      <w:r w:rsidRPr="004A1290">
        <w:rPr>
          <w:color w:val="auto"/>
        </w:rPr>
        <w:t>product</w:t>
      </w:r>
      <w:proofErr w:type="spellEnd"/>
      <w:r w:rsidRPr="004A1290">
        <w:rPr>
          <w:color w:val="auto"/>
        </w:rPr>
        <w:t xml:space="preserve"> backlog) lista de requisitos de usuario, que a partir de la </w:t>
      </w:r>
      <w:proofErr w:type="spellStart"/>
      <w:r w:rsidRPr="004A1290">
        <w:rPr>
          <w:color w:val="auto"/>
        </w:rPr>
        <w:t>visión</w:t>
      </w:r>
      <w:proofErr w:type="spellEnd"/>
      <w:r w:rsidRPr="004A1290">
        <w:rPr>
          <w:color w:val="auto"/>
        </w:rPr>
        <w:t xml:space="preserve"> inicial del producto crece y evoluciona durante el desarrollo. </w:t>
      </w:r>
      <w:r w:rsidR="00F03CDA" w:rsidRPr="00F03CDA">
        <w:rPr>
          <w:color w:val="auto"/>
        </w:rPr>
        <w:drawing>
          <wp:anchor distT="0" distB="0" distL="114300" distR="114300" simplePos="0" relativeHeight="251659286" behindDoc="1" locked="0" layoutInCell="1" allowOverlap="1" wp14:anchorId="524A585C" wp14:editId="299751BD">
            <wp:simplePos x="0" y="0"/>
            <wp:positionH relativeFrom="column">
              <wp:posOffset>131445</wp:posOffset>
            </wp:positionH>
            <wp:positionV relativeFrom="paragraph">
              <wp:posOffset>191770</wp:posOffset>
            </wp:positionV>
            <wp:extent cx="6097270" cy="3700145"/>
            <wp:effectExtent l="0" t="0" r="0" b="0"/>
            <wp:wrapTight wrapText="bothSides">
              <wp:wrapPolygon edited="0">
                <wp:start x="0" y="0"/>
                <wp:lineTo x="0" y="21463"/>
                <wp:lineTo x="21528" y="21463"/>
                <wp:lineTo x="21528" y="0"/>
                <wp:lineTo x="0" y="0"/>
              </wp:wrapPolygon>
            </wp:wrapTight>
            <wp:docPr id="934918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1806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0509A" w14:textId="77777777" w:rsidR="00F65C88" w:rsidRPr="004A1290" w:rsidRDefault="00F65C88" w:rsidP="00122C77">
      <w:pPr>
        <w:spacing w:line="239" w:lineRule="auto"/>
        <w:ind w:left="938"/>
        <w:jc w:val="both"/>
        <w:rPr>
          <w:color w:val="auto"/>
        </w:rPr>
      </w:pPr>
    </w:p>
    <w:p w14:paraId="66911FE0" w14:textId="77777777" w:rsidR="00F65C88" w:rsidRPr="00FE5959" w:rsidRDefault="00F65C88" w:rsidP="00122C77">
      <w:pPr>
        <w:numPr>
          <w:ilvl w:val="0"/>
          <w:numId w:val="3"/>
        </w:numPr>
        <w:spacing w:after="4" w:line="249" w:lineRule="auto"/>
        <w:ind w:hanging="360"/>
        <w:jc w:val="both"/>
        <w:rPr>
          <w:color w:val="auto"/>
        </w:rPr>
      </w:pPr>
      <w:r w:rsidRPr="004A1290">
        <w:rPr>
          <w:color w:val="auto"/>
        </w:rPr>
        <w:t xml:space="preserve">Pila del sprint: (sprint backlog) lista de los trabajos que debe realizar el equipo durante el sprint para generar el incremento previsto. </w:t>
      </w:r>
    </w:p>
    <w:p w14:paraId="6880BED9" w14:textId="67C4256C" w:rsidR="00F65C88" w:rsidRPr="004A1290" w:rsidRDefault="00F65C88" w:rsidP="00122C77">
      <w:pPr>
        <w:jc w:val="both"/>
        <w:rPr>
          <w:color w:val="auto"/>
        </w:rPr>
      </w:pPr>
    </w:p>
    <w:p w14:paraId="2E2668F2" w14:textId="77777777" w:rsidR="00F65C88" w:rsidRDefault="00F65C88" w:rsidP="00122C77">
      <w:pPr>
        <w:numPr>
          <w:ilvl w:val="0"/>
          <w:numId w:val="3"/>
        </w:numPr>
        <w:spacing w:after="4" w:line="249" w:lineRule="auto"/>
        <w:ind w:hanging="360"/>
        <w:jc w:val="both"/>
        <w:rPr>
          <w:color w:val="auto"/>
        </w:rPr>
      </w:pPr>
      <w:r w:rsidRPr="004A1290">
        <w:rPr>
          <w:color w:val="auto"/>
        </w:rPr>
        <w:t xml:space="preserve">Sprint: nombre que recibe cada </w:t>
      </w:r>
      <w:proofErr w:type="spellStart"/>
      <w:r w:rsidRPr="004A1290">
        <w:rPr>
          <w:color w:val="auto"/>
        </w:rPr>
        <w:t>iteración</w:t>
      </w:r>
      <w:proofErr w:type="spellEnd"/>
      <w:r w:rsidRPr="004A1290">
        <w:rPr>
          <w:color w:val="auto"/>
        </w:rPr>
        <w:t xml:space="preserve"> de desarrollo, es el </w:t>
      </w:r>
      <w:proofErr w:type="spellStart"/>
      <w:r w:rsidRPr="004A1290">
        <w:rPr>
          <w:color w:val="auto"/>
        </w:rPr>
        <w:t>núcleo</w:t>
      </w:r>
      <w:proofErr w:type="spellEnd"/>
      <w:r w:rsidRPr="004A1290">
        <w:rPr>
          <w:color w:val="auto"/>
        </w:rPr>
        <w:t xml:space="preserve"> central que genera el pulso de avance por tiempos prefijados.</w:t>
      </w:r>
    </w:p>
    <w:p w14:paraId="1294C4CA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704E27B0" w14:textId="694051E6" w:rsidR="00F65C88" w:rsidRDefault="00F03CDA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03CDA">
        <w:lastRenderedPageBreak/>
        <w:drawing>
          <wp:inline distT="0" distB="0" distL="0" distR="0" wp14:anchorId="639E1BB9" wp14:editId="2B02DEA3">
            <wp:extent cx="5220017" cy="3957145"/>
            <wp:effectExtent l="0" t="0" r="0" b="5715"/>
            <wp:docPr id="64579172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781" cy="3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5CDA" w14:textId="77777777" w:rsidR="00F03CDA" w:rsidRDefault="00F03CDA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01556E85" w14:textId="25DCA21A" w:rsidR="00F65C88" w:rsidRDefault="00F03CDA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03CDA">
        <w:drawing>
          <wp:inline distT="0" distB="0" distL="0" distR="0" wp14:anchorId="3B5848A9" wp14:editId="5635C854">
            <wp:extent cx="5823126" cy="4414344"/>
            <wp:effectExtent l="0" t="0" r="6350" b="5715"/>
            <wp:docPr id="4250098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994" cy="442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A73A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00853DC8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129FDB34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19A9208D" w14:textId="74C414A8" w:rsidR="00F65C88" w:rsidRDefault="00F03CDA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03CDA">
        <w:lastRenderedPageBreak/>
        <w:drawing>
          <wp:inline distT="0" distB="0" distL="0" distR="0" wp14:anchorId="0194E1BA" wp14:editId="4751347A">
            <wp:extent cx="5186856" cy="3932006"/>
            <wp:effectExtent l="0" t="0" r="0" b="0"/>
            <wp:docPr id="46011190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195" cy="393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860B" w14:textId="77777777" w:rsidR="00F03CDA" w:rsidRDefault="00F03CDA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08528B38" w14:textId="3276E25F" w:rsidR="00F65C88" w:rsidRDefault="00F03CDA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03CDA">
        <w:drawing>
          <wp:inline distT="0" distB="0" distL="0" distR="0" wp14:anchorId="1A86123A" wp14:editId="42938DE2">
            <wp:extent cx="5785945" cy="4386158"/>
            <wp:effectExtent l="0" t="0" r="5715" b="0"/>
            <wp:docPr id="193727850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146" cy="43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91D6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40EEA090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1D927FFE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1844F849" w14:textId="29808CAC" w:rsidR="00F65C88" w:rsidRDefault="00F03CDA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03CDA">
        <w:lastRenderedPageBreak/>
        <w:drawing>
          <wp:inline distT="0" distB="0" distL="0" distR="0" wp14:anchorId="43D4DA5E" wp14:editId="3C7F1553">
            <wp:extent cx="5659821" cy="4290547"/>
            <wp:effectExtent l="0" t="0" r="0" b="0"/>
            <wp:docPr id="11458389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30" cy="429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C729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77E64409" w14:textId="5BA3BB2A" w:rsidR="00F65C88" w:rsidRDefault="00F03CDA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03CDA">
        <w:drawing>
          <wp:inline distT="0" distB="0" distL="0" distR="0" wp14:anchorId="6B1D547A" wp14:editId="67660835">
            <wp:extent cx="5738649" cy="4350305"/>
            <wp:effectExtent l="0" t="0" r="0" b="0"/>
            <wp:docPr id="17304689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87" cy="43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0CCC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7070CDF1" w14:textId="76A5889A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32997C9B" w14:textId="03135F5A" w:rsidR="00F65C88" w:rsidRDefault="00F03CDA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03CDA">
        <w:lastRenderedPageBreak/>
        <w:drawing>
          <wp:inline distT="0" distB="0" distL="0" distR="0" wp14:anchorId="0F7E5055" wp14:editId="6AB4E0C3">
            <wp:extent cx="5360276" cy="4063471"/>
            <wp:effectExtent l="0" t="0" r="0" b="0"/>
            <wp:docPr id="33576338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269" cy="406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0912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5DBECB4F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7B8A7262" w14:textId="61CE7502" w:rsidR="00F65C88" w:rsidRPr="00FE5959" w:rsidRDefault="00F03CDA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03CDA">
        <w:drawing>
          <wp:inline distT="0" distB="0" distL="0" distR="0" wp14:anchorId="158D9C02" wp14:editId="2F8E2442">
            <wp:extent cx="5714056" cy="4331662"/>
            <wp:effectExtent l="0" t="0" r="1270" b="0"/>
            <wp:docPr id="128147297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900" cy="433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0DE5" w14:textId="2F197C57" w:rsidR="00F65C88" w:rsidRDefault="00F65C88" w:rsidP="00122C77">
      <w:pPr>
        <w:spacing w:after="276" w:line="239" w:lineRule="auto"/>
        <w:ind w:left="1298"/>
        <w:jc w:val="both"/>
        <w:rPr>
          <w:color w:val="auto"/>
        </w:rPr>
      </w:pPr>
    </w:p>
    <w:p w14:paraId="5248BA12" w14:textId="4BF42342" w:rsidR="00F65C88" w:rsidRDefault="00F03CDA" w:rsidP="00122C77">
      <w:pPr>
        <w:spacing w:after="276" w:line="239" w:lineRule="auto"/>
        <w:ind w:left="1298"/>
        <w:jc w:val="both"/>
        <w:rPr>
          <w:color w:val="auto"/>
        </w:rPr>
      </w:pPr>
      <w:r w:rsidRPr="00F03CDA">
        <w:lastRenderedPageBreak/>
        <w:drawing>
          <wp:inline distT="0" distB="0" distL="0" distR="0" wp14:anchorId="463EA8F3" wp14:editId="59C8F7BD">
            <wp:extent cx="5577008" cy="4227769"/>
            <wp:effectExtent l="0" t="0" r="5080" b="1905"/>
            <wp:docPr id="128154996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996" cy="423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72100" w14:textId="23B702E1" w:rsidR="00F65C88" w:rsidRDefault="00F03CDA" w:rsidP="00122C77">
      <w:pPr>
        <w:spacing w:after="276" w:line="239" w:lineRule="auto"/>
        <w:jc w:val="both"/>
        <w:rPr>
          <w:color w:val="auto"/>
        </w:rPr>
      </w:pPr>
      <w:r w:rsidRPr="00F03CDA">
        <w:drawing>
          <wp:inline distT="0" distB="0" distL="0" distR="0" wp14:anchorId="540F706C" wp14:editId="49420B0E">
            <wp:extent cx="5864721" cy="4445876"/>
            <wp:effectExtent l="0" t="0" r="3175" b="0"/>
            <wp:docPr id="21652594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840" cy="444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DC62" w14:textId="77777777" w:rsidR="00F65C88" w:rsidRDefault="00F65C88" w:rsidP="00122C77">
      <w:pPr>
        <w:spacing w:after="276" w:line="239" w:lineRule="auto"/>
        <w:jc w:val="both"/>
        <w:rPr>
          <w:color w:val="auto"/>
        </w:rPr>
      </w:pPr>
    </w:p>
    <w:p w14:paraId="7F687E34" w14:textId="6B56E52B" w:rsidR="00F65C88" w:rsidRDefault="00F03CDA" w:rsidP="00122C77">
      <w:pPr>
        <w:spacing w:after="276" w:line="239" w:lineRule="auto"/>
        <w:jc w:val="both"/>
        <w:rPr>
          <w:color w:val="auto"/>
        </w:rPr>
      </w:pPr>
      <w:r w:rsidRPr="00F03CDA">
        <w:lastRenderedPageBreak/>
        <w:drawing>
          <wp:inline distT="0" distB="0" distL="0" distR="0" wp14:anchorId="3FF4B827" wp14:editId="4EBDD5F9">
            <wp:extent cx="5594362" cy="4240925"/>
            <wp:effectExtent l="0" t="0" r="6350" b="7620"/>
            <wp:docPr id="134584745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46" cy="424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9297" w14:textId="1EAC0023" w:rsidR="00F65C88" w:rsidRPr="002057E3" w:rsidRDefault="00F03CDA" w:rsidP="00122C77">
      <w:pPr>
        <w:spacing w:after="276" w:line="239" w:lineRule="auto"/>
        <w:jc w:val="both"/>
        <w:rPr>
          <w:color w:val="auto"/>
        </w:rPr>
      </w:pPr>
      <w:r w:rsidRPr="00F03CDA">
        <w:drawing>
          <wp:inline distT="0" distB="0" distL="0" distR="0" wp14:anchorId="18476F76" wp14:editId="452060DE">
            <wp:extent cx="5707117" cy="4326401"/>
            <wp:effectExtent l="0" t="0" r="8255" b="0"/>
            <wp:docPr id="111000479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254" cy="432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A94E1" w14:textId="23B3442B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08FE5668" w14:textId="37C58841" w:rsidR="00F65C88" w:rsidRDefault="00F03CDA" w:rsidP="00122C77">
      <w:pPr>
        <w:spacing w:after="276" w:line="239" w:lineRule="auto"/>
        <w:ind w:left="938"/>
        <w:jc w:val="both"/>
        <w:rPr>
          <w:color w:val="auto"/>
        </w:rPr>
      </w:pPr>
      <w:r w:rsidRPr="00F03CDA">
        <w:lastRenderedPageBreak/>
        <w:drawing>
          <wp:inline distT="0" distB="0" distL="0" distR="0" wp14:anchorId="659BD5F1" wp14:editId="41CF4EE7">
            <wp:extent cx="5517931" cy="4182985"/>
            <wp:effectExtent l="0" t="0" r="6985" b="8255"/>
            <wp:docPr id="169178614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9" cy="418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57F04" w14:textId="24B46A45" w:rsidR="00F65C88" w:rsidRDefault="00F03CDA" w:rsidP="00122C77">
      <w:pPr>
        <w:spacing w:after="276" w:line="239" w:lineRule="auto"/>
        <w:ind w:left="938"/>
        <w:jc w:val="both"/>
        <w:rPr>
          <w:color w:val="auto"/>
        </w:rPr>
      </w:pPr>
      <w:r w:rsidRPr="00F03CDA">
        <w:drawing>
          <wp:inline distT="0" distB="0" distL="0" distR="0" wp14:anchorId="261F1477" wp14:editId="06978E81">
            <wp:extent cx="5770180" cy="4374207"/>
            <wp:effectExtent l="0" t="0" r="2540" b="7620"/>
            <wp:docPr id="4965755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96" cy="437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8EE0" w14:textId="729A459D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5343F9B8" w14:textId="6574B880" w:rsidR="00F65C88" w:rsidRDefault="00F03CDA" w:rsidP="00122C77">
      <w:pPr>
        <w:spacing w:after="276" w:line="239" w:lineRule="auto"/>
        <w:ind w:left="938"/>
        <w:jc w:val="both"/>
        <w:rPr>
          <w:color w:val="auto"/>
        </w:rPr>
      </w:pPr>
      <w:r w:rsidRPr="00F03CDA">
        <w:lastRenderedPageBreak/>
        <w:drawing>
          <wp:inline distT="0" distB="0" distL="0" distR="0" wp14:anchorId="6015D936" wp14:editId="40DAD23A">
            <wp:extent cx="5360276" cy="4063471"/>
            <wp:effectExtent l="0" t="0" r="0" b="0"/>
            <wp:docPr id="214181534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574" cy="406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FF995" w14:textId="43523766" w:rsidR="00F65C88" w:rsidRDefault="00F03CDA" w:rsidP="00122C77">
      <w:pPr>
        <w:spacing w:after="276" w:line="239" w:lineRule="auto"/>
        <w:ind w:left="938"/>
        <w:jc w:val="both"/>
        <w:rPr>
          <w:color w:val="auto"/>
        </w:rPr>
      </w:pPr>
      <w:r w:rsidRPr="00F03CDA">
        <w:drawing>
          <wp:inline distT="0" distB="0" distL="0" distR="0" wp14:anchorId="3563E13F" wp14:editId="7E85814F">
            <wp:extent cx="5990897" cy="4541527"/>
            <wp:effectExtent l="0" t="0" r="0" b="0"/>
            <wp:docPr id="152095325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596" cy="454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6BEFE" w14:textId="7B5F0BE2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61F9E579" w14:textId="74A6D0CC" w:rsidR="00F65C88" w:rsidRDefault="00F03CDA" w:rsidP="00122C77">
      <w:pPr>
        <w:spacing w:after="276" w:line="239" w:lineRule="auto"/>
        <w:ind w:left="938"/>
        <w:jc w:val="both"/>
        <w:rPr>
          <w:color w:val="auto"/>
        </w:rPr>
      </w:pPr>
      <w:r w:rsidRPr="00F03CDA">
        <w:lastRenderedPageBreak/>
        <w:drawing>
          <wp:inline distT="0" distB="0" distL="0" distR="0" wp14:anchorId="7C191817" wp14:editId="60F6E1E0">
            <wp:extent cx="5596759" cy="4242742"/>
            <wp:effectExtent l="0" t="0" r="4445" b="5715"/>
            <wp:docPr id="198373749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656" cy="42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52C92" w14:textId="36183707" w:rsidR="00F65C88" w:rsidRDefault="00F03CDA" w:rsidP="00122C77">
      <w:pPr>
        <w:spacing w:after="276" w:line="239" w:lineRule="auto"/>
        <w:ind w:left="938"/>
        <w:jc w:val="both"/>
        <w:rPr>
          <w:color w:val="auto"/>
        </w:rPr>
      </w:pPr>
      <w:r w:rsidRPr="00F03CDA">
        <w:drawing>
          <wp:inline distT="0" distB="0" distL="0" distR="0" wp14:anchorId="50063951" wp14:editId="4693E938">
            <wp:extent cx="5573563" cy="4225158"/>
            <wp:effectExtent l="0" t="0" r="8255" b="4445"/>
            <wp:docPr id="108039303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027" cy="422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067A" w14:textId="5932A098" w:rsidR="00122C77" w:rsidRDefault="00122C77" w:rsidP="00122C77">
      <w:pPr>
        <w:spacing w:after="276" w:line="239" w:lineRule="auto"/>
        <w:ind w:left="938"/>
        <w:jc w:val="both"/>
        <w:rPr>
          <w:color w:val="auto"/>
        </w:rPr>
      </w:pPr>
    </w:p>
    <w:p w14:paraId="37C66711" w14:textId="10764C93" w:rsidR="39902192" w:rsidRPr="00F03CDA" w:rsidRDefault="00F03CDA" w:rsidP="00F03CDA">
      <w:pPr>
        <w:spacing w:after="276" w:line="239" w:lineRule="auto"/>
        <w:ind w:left="938"/>
        <w:jc w:val="both"/>
        <w:rPr>
          <w:color w:val="auto"/>
        </w:rPr>
      </w:pPr>
      <w:r w:rsidRPr="00F03CDA">
        <w:lastRenderedPageBreak/>
        <w:drawing>
          <wp:inline distT="0" distB="0" distL="0" distR="0" wp14:anchorId="0DD59812" wp14:editId="5F571029">
            <wp:extent cx="5454869" cy="4082346"/>
            <wp:effectExtent l="0" t="0" r="0" b="0"/>
            <wp:docPr id="82929340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01" cy="408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175F" w14:textId="5C99F2C3" w:rsidR="00F65C88" w:rsidRPr="00F806B7" w:rsidRDefault="00F65C88" w:rsidP="00122C77">
      <w:pPr>
        <w:pStyle w:val="Prrafodelista"/>
        <w:numPr>
          <w:ilvl w:val="0"/>
          <w:numId w:val="9"/>
        </w:numPr>
        <w:spacing w:after="276" w:line="239" w:lineRule="auto"/>
        <w:rPr>
          <w:color w:val="auto"/>
        </w:rPr>
      </w:pPr>
      <w:r w:rsidRPr="0051457B">
        <w:rPr>
          <w:color w:val="auto"/>
        </w:rPr>
        <w:t xml:space="preserve">Historias de usuario: </w:t>
      </w:r>
      <w:r w:rsidR="007C18AC" w:rsidRPr="0051457B">
        <w:rPr>
          <w:color w:val="auto"/>
          <w:sz w:val="22"/>
        </w:rPr>
        <w:t>d</w:t>
      </w:r>
      <w:r w:rsidR="007C18AC" w:rsidRPr="0051457B">
        <w:rPr>
          <w:color w:val="auto"/>
        </w:rPr>
        <w:t>escripción</w:t>
      </w:r>
      <w:r w:rsidRPr="0051457B">
        <w:rPr>
          <w:color w:val="auto"/>
        </w:rPr>
        <w:t xml:space="preserve"> </w:t>
      </w:r>
      <w:r w:rsidR="007C18AC" w:rsidRPr="0051457B">
        <w:rPr>
          <w:color w:val="auto"/>
        </w:rPr>
        <w:t>mínima</w:t>
      </w:r>
      <w:r w:rsidRPr="0051457B">
        <w:rPr>
          <w:color w:val="auto"/>
        </w:rPr>
        <w:t xml:space="preserve"> de la tarea, debe tener su respectiva </w:t>
      </w:r>
      <w:r w:rsidR="007C18AC" w:rsidRPr="0051457B">
        <w:rPr>
          <w:color w:val="auto"/>
        </w:rPr>
        <w:t>puntuación</w:t>
      </w:r>
      <w:r w:rsidRPr="0051457B">
        <w:rPr>
          <w:color w:val="auto"/>
        </w:rPr>
        <w:t xml:space="preserve"> y sus criterios </w:t>
      </w:r>
      <w:r w:rsidR="007C18AC" w:rsidRPr="0051457B">
        <w:rPr>
          <w:color w:val="auto"/>
        </w:rPr>
        <w:t>mínimos</w:t>
      </w:r>
      <w:r w:rsidRPr="0051457B">
        <w:rPr>
          <w:color w:val="auto"/>
        </w:rPr>
        <w:t xml:space="preserve"> de </w:t>
      </w:r>
      <w:r w:rsidR="007C18AC" w:rsidRPr="0051457B">
        <w:rPr>
          <w:color w:val="auto"/>
        </w:rPr>
        <w:t>aceptación</w:t>
      </w:r>
      <w:r w:rsidRPr="0051457B">
        <w:rPr>
          <w:color w:val="auto"/>
        </w:rPr>
        <w:t xml:space="preserve"> y prototipos. </w:t>
      </w:r>
      <w:r w:rsidRPr="0051457B">
        <w:rPr>
          <w:rFonts w:ascii="Cambria" w:eastAsia="Cambria" w:hAnsi="Cambria" w:cs="Cambria"/>
          <w:color w:val="auto"/>
        </w:rPr>
        <w:t xml:space="preserve"> </w:t>
      </w:r>
    </w:p>
    <w:tbl>
      <w:tblPr>
        <w:tblW w:w="94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9"/>
        <w:gridCol w:w="8441"/>
      </w:tblGrid>
      <w:tr w:rsidR="00F03CDA" w:rsidRPr="00F03CDA" w14:paraId="49AC4DD5" w14:textId="77777777" w:rsidTr="00F03CDA">
        <w:trPr>
          <w:trHeight w:val="450"/>
        </w:trPr>
        <w:tc>
          <w:tcPr>
            <w:tcW w:w="9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76EE9A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36"/>
                <w:szCs w:val="36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36"/>
                <w:szCs w:val="36"/>
                <w:lang w:val="es-PE" w:eastAsia="es-PE"/>
              </w:rPr>
              <w:t>DETALLES TECNICOS DE HISTORIAS DE USUARIO</w:t>
            </w:r>
          </w:p>
        </w:tc>
      </w:tr>
      <w:tr w:rsidR="00F03CDA" w:rsidRPr="00F03CDA" w14:paraId="58D36B1D" w14:textId="77777777" w:rsidTr="00F03CDA">
        <w:trPr>
          <w:trHeight w:val="402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FF33"/>
            <w:noWrap/>
            <w:vAlign w:val="center"/>
            <w:hideMark/>
          </w:tcPr>
          <w:p w14:paraId="7232AD95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FF33"/>
            <w:noWrap/>
            <w:vAlign w:val="center"/>
            <w:hideMark/>
          </w:tcPr>
          <w:p w14:paraId="1D3A18BA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DESCRIPCION DE HISTORIA USUARIO</w:t>
            </w:r>
          </w:p>
        </w:tc>
      </w:tr>
      <w:tr w:rsidR="00F03CDA" w:rsidRPr="00F03CDA" w14:paraId="1369299F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1C125AE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HU001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F5E80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usuario, quiero ver un indicador de carga (</w:t>
            </w:r>
            <w:proofErr w:type="spellStart"/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preloading</w:t>
            </w:r>
            <w:proofErr w:type="spellEnd"/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) mientras la aplicación está procesando o cargando datos.</w:t>
            </w:r>
          </w:p>
        </w:tc>
      </w:tr>
      <w:tr w:rsidR="00F03CDA" w:rsidRPr="00F03CDA" w14:paraId="595C5E86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46E796D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HU002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51B12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nuevo usuario, quiero ver una pantalla de bienvenida o introducción (</w:t>
            </w:r>
            <w:proofErr w:type="spellStart"/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GetStarted</w:t>
            </w:r>
            <w:proofErr w:type="spellEnd"/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) que me guíe a través de las características principales de la aplicación, para entender cómo utilizarla eficientemente.</w:t>
            </w:r>
          </w:p>
        </w:tc>
      </w:tr>
      <w:tr w:rsidR="00F03CDA" w:rsidRPr="00F03CDA" w14:paraId="23D6F503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7A3247A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HU003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B4871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usuario, quiero acceder a un menú principal bien organizado, para navegar fácilmente entre las diferentes secciones de la aplicación.</w:t>
            </w:r>
          </w:p>
        </w:tc>
      </w:tr>
      <w:tr w:rsidR="00F03CDA" w:rsidRPr="00F03CDA" w14:paraId="66E34B34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8824564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HU004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CC3E1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Quiero que el catálogo de productos sea accesible desde el menú principal,</w:t>
            </w: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br/>
              <w:t>Para que pueda navegar fácilmente por todas las categorías y productos disponibles.</w:t>
            </w:r>
          </w:p>
        </w:tc>
      </w:tr>
      <w:tr w:rsidR="00F03CDA" w:rsidRPr="00F03CDA" w14:paraId="17731702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8C8FA22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HU005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0C7F1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usuario, quiero tener un botón de acceso rápido al menú principal en todas las páginas de la aplicación, para poder navegar fácilmente.</w:t>
            </w:r>
          </w:p>
        </w:tc>
      </w:tr>
      <w:tr w:rsidR="00F03CDA" w:rsidRPr="00F03CDA" w14:paraId="4A1E4227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54672E1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lastRenderedPageBreak/>
              <w:t>HU006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202B1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usuario del sitio web de compras, quiero poder gestionar fácilmente los productos que deseo comprar antes de proceder al pago, para tener control sobre mi selección y asegurarme de que todos los detalles estén correctos antes de finalizar la compra.</w:t>
            </w:r>
          </w:p>
        </w:tc>
      </w:tr>
      <w:tr w:rsidR="00F03CDA" w:rsidRPr="00F03CDA" w14:paraId="6A0B2A94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5DCA3B2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HU007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088C0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usuario del sitio web, quiero una barra de navegación bien diseñada y fácil de usar para poder acceder rápidamente a las diferentes secciones del sitio y encontrar la información que necesito sin esfuerzo.</w:t>
            </w:r>
          </w:p>
        </w:tc>
      </w:tr>
      <w:tr w:rsidR="00F03CDA" w:rsidRPr="00F03CDA" w14:paraId="3C8A7C06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96D6148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HU008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9E81E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usuario del sitio web de compras, quiero poder realizar búsquedas efectivas de productos para encontrar rápidamente los artículos que deseo comprar, asegurándome de que los resultados sean relevantes y fáciles de explorar.</w:t>
            </w:r>
          </w:p>
        </w:tc>
      </w:tr>
      <w:tr w:rsidR="00F03CDA" w:rsidRPr="00F03CDA" w14:paraId="5A2B83EF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7C4C3B4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HU009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49BD8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usuario del sitio web de compras, quiero poder agregar productos al carrito de manera fácil y rápida desde la página de detalles del producto, para poder proceder con la compra de manera eficiente y sin complicaciones.</w:t>
            </w:r>
          </w:p>
        </w:tc>
      </w:tr>
      <w:tr w:rsidR="00F03CDA" w:rsidRPr="00F03CDA" w14:paraId="406F7F05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2715931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HU010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77FD2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cliente, quiero tener un botón de acceso rápido a mi perfil de usuario, para gestionar mis datos personales y preferencias.</w:t>
            </w:r>
          </w:p>
        </w:tc>
      </w:tr>
      <w:tr w:rsidR="00F03CDA" w:rsidRPr="00F03CDA" w14:paraId="7568A802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068B398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HU011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BE7A5B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 xml:space="preserve">Como usuario registrado del aplicativo </w:t>
            </w:r>
            <w:proofErr w:type="spellStart"/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movil</w:t>
            </w:r>
            <w:proofErr w:type="spellEnd"/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, quiero poder editar y actualizar mi perfil de manera fácil y eficiente, para asegurarme de que mi información personal esté siempre actualizada y correcta.</w:t>
            </w:r>
          </w:p>
        </w:tc>
      </w:tr>
      <w:tr w:rsidR="00F03CDA" w:rsidRPr="00F03CDA" w14:paraId="22BB3CBB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B024259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HU012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82048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cliente, quiero un formulario de inicio de sesión intuitivo, para acceder a mi cuenta de manera rápida y segura.</w:t>
            </w:r>
          </w:p>
        </w:tc>
      </w:tr>
      <w:tr w:rsidR="00F03CDA" w:rsidRPr="00F03CDA" w14:paraId="103763EA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4158BDB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HU013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313B2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cliente, quiero un formulario de registro claro y sencillo, para crear una cuenta fácilmente.</w:t>
            </w:r>
          </w:p>
        </w:tc>
      </w:tr>
      <w:tr w:rsidR="00F03CDA" w:rsidRPr="00F03CDA" w14:paraId="1BFA0D2B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800D017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HU014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BD228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cliente, quiero ver información detallada sobre un producto cuando lo selecciono, para tomar decisiones informadas de compra.</w:t>
            </w:r>
          </w:p>
        </w:tc>
      </w:tr>
      <w:tr w:rsidR="00F03CDA" w:rsidRPr="00F03CDA" w14:paraId="6FDA7612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2D7ECC8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HU015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39D69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usuario de la aplicación móvil de compras, quiero poder realizar pedidos de productos de manera fácil y rápida desde mi dispositivo móvil, asegurándome de que el proceso sea intuitivo y eficiente.</w:t>
            </w:r>
          </w:p>
        </w:tc>
      </w:tr>
      <w:tr w:rsidR="00F03CDA" w:rsidRPr="00F03CDA" w14:paraId="229827D0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AF081D5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HU016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1946E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cliente, quiero ver las opciones de métodos de pago disponibles, para elegir la que más me convenga al realizar una compra.</w:t>
            </w:r>
          </w:p>
        </w:tc>
      </w:tr>
      <w:tr w:rsidR="00F03CDA" w:rsidRPr="00F03CDA" w14:paraId="20037A86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23C26F6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HU017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F8163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cliente, quiero un formulario de pago seguro y fácil de usar, para completar mis compras sin problemas.</w:t>
            </w:r>
          </w:p>
        </w:tc>
      </w:tr>
      <w:tr w:rsidR="00F03CDA" w:rsidRPr="00F03CDA" w14:paraId="4D4D7A26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0802C10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HU018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7434C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cliente, quiero recibir una confirmación clara y detallada de que mi compra ha sido exitosa, para estar seguro de que la transacción se completó correctamente.</w:t>
            </w:r>
          </w:p>
        </w:tc>
      </w:tr>
      <w:tr w:rsidR="00F03CDA" w:rsidRPr="00F03CDA" w14:paraId="2DD202AD" w14:textId="77777777" w:rsidTr="00F03CDA">
        <w:trPr>
          <w:trHeight w:val="1099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053DED8" w14:textId="77777777" w:rsidR="00F03CDA" w:rsidRPr="00F03CDA" w:rsidRDefault="00F03CDA" w:rsidP="00F03CDA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lastRenderedPageBreak/>
              <w:t>HU019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98D28C" w14:textId="77777777" w:rsidR="00F03CDA" w:rsidRPr="00F03CDA" w:rsidRDefault="00F03CDA" w:rsidP="00F03CDA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F03CDA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cliente, quiero ser notificado si mi compra ha sido rechazada, para saber qué acciones tomar a continuación.</w:t>
            </w:r>
          </w:p>
        </w:tc>
      </w:tr>
    </w:tbl>
    <w:p w14:paraId="5332F567" w14:textId="77777777" w:rsidR="00F806B7" w:rsidRPr="0051457B" w:rsidRDefault="00F806B7" w:rsidP="00F806B7">
      <w:pPr>
        <w:pStyle w:val="Prrafodelista"/>
        <w:spacing w:after="276" w:line="239" w:lineRule="auto"/>
        <w:ind w:left="1713" w:firstLine="0"/>
        <w:rPr>
          <w:color w:val="auto"/>
        </w:rPr>
      </w:pPr>
    </w:p>
    <w:p w14:paraId="51B44FCE" w14:textId="2D168A7B" w:rsidR="00E94B5F" w:rsidRPr="00566340" w:rsidRDefault="008950B6" w:rsidP="00506723">
      <w:pPr>
        <w:numPr>
          <w:ilvl w:val="0"/>
          <w:numId w:val="2"/>
        </w:numPr>
        <w:spacing w:after="160" w:line="278" w:lineRule="auto"/>
        <w:ind w:left="1080" w:hanging="360"/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:lang w:val="es-PE"/>
          <w14:ligatures w14:val="standardContextual"/>
        </w:rPr>
      </w:pPr>
      <w:r w:rsidRPr="00566340"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:lang w:val="es-PE"/>
          <w14:ligatures w14:val="standardContextual"/>
        </w:rPr>
        <w:t>Conclusiones</w:t>
      </w:r>
    </w:p>
    <w:p w14:paraId="49E246EA" w14:textId="77777777" w:rsidR="005B31FC" w:rsidRPr="00566340" w:rsidRDefault="005B31FC" w:rsidP="005B31FC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1.</w:t>
      </w: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La digitalización del proceso de ventas permitirá a ALTARED GROUP S.A.C. ampliar su mercado y mejorar la eficiencia.</w:t>
      </w:r>
    </w:p>
    <w:p w14:paraId="08C75242" w14:textId="77777777" w:rsidR="005B31FC" w:rsidRPr="00566340" w:rsidRDefault="005B31FC" w:rsidP="005B31FC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2.</w:t>
      </w: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La aplicación móvil facilitará el acceso de los clientes a los productos naturales de la marca "</w:t>
      </w:r>
      <w:proofErr w:type="spellStart"/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Lifesure</w:t>
      </w:r>
      <w:proofErr w:type="spellEnd"/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".</w:t>
      </w:r>
    </w:p>
    <w:p w14:paraId="79444032" w14:textId="61AB59E2" w:rsidR="008950B6" w:rsidRPr="00566340" w:rsidRDefault="005B31FC" w:rsidP="005B31FC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3.</w:t>
      </w: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La implementación de SCRUM garantizará una entrega eficiente y organizada del proyecto.</w:t>
      </w:r>
    </w:p>
    <w:p w14:paraId="19DF5292" w14:textId="532FEA53" w:rsidR="008950B6" w:rsidRDefault="00F90D51" w:rsidP="00506723">
      <w:pPr>
        <w:numPr>
          <w:ilvl w:val="0"/>
          <w:numId w:val="2"/>
        </w:numPr>
        <w:spacing w:after="160" w:line="278" w:lineRule="auto"/>
        <w:ind w:left="1080" w:hanging="360"/>
        <w:rPr>
          <w:rFonts w:eastAsiaTheme="minorHAnsi"/>
          <w:b/>
          <w:bCs/>
          <w:color w:val="auto"/>
          <w:kern w:val="2"/>
          <w:sz w:val="24"/>
          <w:szCs w:val="24"/>
          <w:lang w:val="es-PE"/>
          <w14:ligatures w14:val="standardContextual"/>
        </w:rPr>
      </w:pPr>
      <w:r>
        <w:rPr>
          <w:rFonts w:eastAsiaTheme="minorHAnsi"/>
          <w:b/>
          <w:bCs/>
          <w:color w:val="auto"/>
          <w:kern w:val="2"/>
          <w:sz w:val="24"/>
          <w:szCs w:val="24"/>
          <w:lang w:val="es-PE"/>
          <w14:ligatures w14:val="standardContextual"/>
        </w:rPr>
        <w:t>Recomendaciones</w:t>
      </w:r>
    </w:p>
    <w:p w14:paraId="564B44EE" w14:textId="77777777" w:rsidR="00566340" w:rsidRPr="00566340" w:rsidRDefault="00566340" w:rsidP="00566340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•</w:t>
      </w: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</w:r>
      <w:proofErr w:type="spellStart"/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Ecommerce</w:t>
      </w:r>
      <w:proofErr w:type="spellEnd"/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: Comercio electrónico.</w:t>
      </w:r>
    </w:p>
    <w:p w14:paraId="20A04AF6" w14:textId="77777777" w:rsidR="00566340" w:rsidRPr="00566340" w:rsidRDefault="00566340" w:rsidP="00566340">
      <w:pPr>
        <w:spacing w:after="160" w:line="278" w:lineRule="auto"/>
        <w:ind w:left="1440" w:hanging="36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•</w:t>
      </w: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</w:r>
      <w:proofErr w:type="spellStart"/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Jetpack</w:t>
      </w:r>
      <w:proofErr w:type="spellEnd"/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Compose</w:t>
      </w:r>
      <w:proofErr w:type="spellEnd"/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: Herramienta de diseño de interfaces de usuario para Android.</w:t>
      </w:r>
    </w:p>
    <w:p w14:paraId="1981FB3D" w14:textId="40687371" w:rsidR="00656401" w:rsidRPr="00566340" w:rsidRDefault="00566340" w:rsidP="00566340">
      <w:pPr>
        <w:spacing w:after="160" w:line="278" w:lineRule="auto"/>
        <w:ind w:left="1440" w:hanging="36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•</w:t>
      </w: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REST: Transferencia de Estado Representacional, estilo arquitectónico para sistemas web.</w:t>
      </w:r>
    </w:p>
    <w:p w14:paraId="79B60B29" w14:textId="0DA210F2" w:rsidR="00F90D51" w:rsidRDefault="00AE0D4A" w:rsidP="00506723">
      <w:pPr>
        <w:numPr>
          <w:ilvl w:val="0"/>
          <w:numId w:val="2"/>
        </w:numPr>
        <w:spacing w:after="160" w:line="278" w:lineRule="auto"/>
        <w:ind w:left="1080" w:hanging="360"/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  <w:r w:rsidRPr="00AE0D4A"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14:ligatures w14:val="standardContextual"/>
        </w:rPr>
        <w:t>Glosario</w:t>
      </w:r>
    </w:p>
    <w:p w14:paraId="7000209E" w14:textId="77777777" w:rsidR="00EA2E77" w:rsidRPr="00EA2E77" w:rsidRDefault="00EA2E77" w:rsidP="00EA2E77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•</w:t>
      </w:r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</w:r>
      <w:proofErr w:type="spellStart"/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Ecommerce</w:t>
      </w:r>
      <w:proofErr w:type="spellEnd"/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: Comercio electrónico.</w:t>
      </w:r>
    </w:p>
    <w:p w14:paraId="4FF03C84" w14:textId="0D65445D" w:rsidR="00EA2E77" w:rsidRPr="00EA2E77" w:rsidRDefault="00EA2E77" w:rsidP="00EA2E77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•</w:t>
      </w:r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</w:r>
      <w:proofErr w:type="spellStart"/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Jetpack</w:t>
      </w:r>
      <w:proofErr w:type="spellEnd"/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Compose</w:t>
      </w:r>
      <w:proofErr w:type="spellEnd"/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: Herramienta de diseño de interfaces de usuario para Android.</w:t>
      </w:r>
    </w:p>
    <w:p w14:paraId="00DF6932" w14:textId="4E4E7C2E" w:rsidR="00AE0D4A" w:rsidRPr="00EA2E77" w:rsidRDefault="00EA2E77" w:rsidP="00EA2E77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•</w:t>
      </w:r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REST: Transferencia de Estado Representacional, estilo arquitectónico para sistemas web.</w:t>
      </w:r>
    </w:p>
    <w:p w14:paraId="7E0833EF" w14:textId="7D898502" w:rsidR="00AE0D4A" w:rsidRDefault="001D4B3E" w:rsidP="00506723">
      <w:pPr>
        <w:numPr>
          <w:ilvl w:val="0"/>
          <w:numId w:val="2"/>
        </w:numPr>
        <w:spacing w:after="160" w:line="278" w:lineRule="auto"/>
        <w:ind w:left="1080" w:hanging="360"/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  <w:r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14:ligatures w14:val="standardContextual"/>
        </w:rPr>
        <w:t>Bibliografía</w:t>
      </w:r>
    </w:p>
    <w:p w14:paraId="341E17C2" w14:textId="38E7EB0C" w:rsidR="001D4B3E" w:rsidRPr="00AE0D4A" w:rsidRDefault="001D4B3E" w:rsidP="001D4B3E">
      <w:pPr>
        <w:spacing w:after="160" w:line="278" w:lineRule="auto"/>
        <w:ind w:left="1080"/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</w:p>
    <w:p w14:paraId="3092854C" w14:textId="1195B22B" w:rsidR="00656401" w:rsidRPr="00506723" w:rsidRDefault="00594492" w:rsidP="3A413526">
      <w:pPr>
        <w:numPr>
          <w:ilvl w:val="0"/>
          <w:numId w:val="2"/>
        </w:numPr>
        <w:spacing w:after="160" w:line="278" w:lineRule="auto"/>
        <w:ind w:left="1080" w:hanging="360"/>
        <w:rPr>
          <w:b/>
          <w:bCs/>
          <w:color w:val="auto"/>
          <w:kern w:val="2"/>
          <w:sz w:val="24"/>
          <w:szCs w:val="24"/>
          <w:lang w:val="es-PE"/>
          <w14:ligatures w14:val="standardContextual"/>
        </w:rPr>
      </w:pPr>
      <w:r w:rsidRPr="3A413526">
        <w:rPr>
          <w:b/>
          <w:bCs/>
          <w:color w:val="auto"/>
          <w:kern w:val="2"/>
          <w:sz w:val="24"/>
          <w:szCs w:val="24"/>
          <w:lang w:val="es-PE"/>
          <w14:ligatures w14:val="standardContextual"/>
        </w:rPr>
        <w:t>Anexos</w:t>
      </w:r>
    </w:p>
    <w:p w14:paraId="097274DF" w14:textId="60D16C23" w:rsidR="3A413526" w:rsidRDefault="3A413526" w:rsidP="0B194B7D">
      <w:pPr>
        <w:spacing w:after="160" w:line="278" w:lineRule="auto"/>
        <w:ind w:left="1080" w:hanging="360"/>
      </w:pPr>
    </w:p>
    <w:p w14:paraId="1A29D96B" w14:textId="7C2ED7BE" w:rsidR="0B194B7D" w:rsidRDefault="0B194B7D" w:rsidP="0B194B7D">
      <w:pPr>
        <w:spacing w:after="160" w:line="278" w:lineRule="auto"/>
        <w:ind w:left="1080" w:hanging="360"/>
      </w:pPr>
    </w:p>
    <w:p w14:paraId="7B1AEE36" w14:textId="63F7904C" w:rsidR="0B194B7D" w:rsidRDefault="0B194B7D" w:rsidP="0B194B7D">
      <w:pPr>
        <w:spacing w:after="160" w:line="278" w:lineRule="auto"/>
        <w:ind w:left="1080" w:hanging="360"/>
      </w:pPr>
    </w:p>
    <w:p w14:paraId="48FAE6CE" w14:textId="71405A02" w:rsidR="00C57826" w:rsidRPr="00C57826" w:rsidRDefault="00C57826" w:rsidP="00C57826"/>
    <w:p w14:paraId="1D192A82" w14:textId="31627455" w:rsidR="00C57826" w:rsidRPr="00C57826" w:rsidRDefault="00C57826" w:rsidP="00C57826"/>
    <w:p w14:paraId="03AC2A50" w14:textId="6507F412" w:rsidR="00C57826" w:rsidRPr="00C57826" w:rsidRDefault="00C57826" w:rsidP="00C57826"/>
    <w:p w14:paraId="6D7A2B8E" w14:textId="47665EA1" w:rsidR="00C57826" w:rsidRPr="00C57826" w:rsidRDefault="00C57826" w:rsidP="00C57826"/>
    <w:p w14:paraId="48FBE352" w14:textId="77777777" w:rsidR="00C57826" w:rsidRPr="00C57826" w:rsidRDefault="00C57826" w:rsidP="00C57826"/>
    <w:p w14:paraId="4DE97147" w14:textId="1378927C" w:rsidR="00C57826" w:rsidRPr="00C57826" w:rsidRDefault="00C57826" w:rsidP="00C57826"/>
    <w:p w14:paraId="43A48982" w14:textId="2C177FFF" w:rsidR="00C57826" w:rsidRPr="00C57826" w:rsidRDefault="00F03CDA" w:rsidP="00C57826">
      <w:r>
        <w:rPr>
          <w:noProof/>
        </w:rPr>
        <w:drawing>
          <wp:anchor distT="0" distB="0" distL="114300" distR="114300" simplePos="0" relativeHeight="251658258" behindDoc="0" locked="0" layoutInCell="1" allowOverlap="1" wp14:anchorId="6750AF4E" wp14:editId="21F5D236">
            <wp:simplePos x="0" y="0"/>
            <wp:positionH relativeFrom="margin">
              <wp:posOffset>1001395</wp:posOffset>
            </wp:positionH>
            <wp:positionV relativeFrom="paragraph">
              <wp:posOffset>229235</wp:posOffset>
            </wp:positionV>
            <wp:extent cx="3190240" cy="6885940"/>
            <wp:effectExtent l="0" t="0" r="0" b="0"/>
            <wp:wrapNone/>
            <wp:docPr id="993203814" name="Picture 24036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3667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688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7E9C6" w14:textId="5BE24C67" w:rsidR="00C57826" w:rsidRPr="00C57826" w:rsidRDefault="00C57826" w:rsidP="00C57826"/>
    <w:p w14:paraId="30BCBF77" w14:textId="77777777" w:rsidR="00C57826" w:rsidRPr="00C57826" w:rsidRDefault="00C57826" w:rsidP="00C57826"/>
    <w:p w14:paraId="1D78DB59" w14:textId="1788995D" w:rsidR="00C57826" w:rsidRPr="00C57826" w:rsidRDefault="00C57826" w:rsidP="00C57826"/>
    <w:p w14:paraId="164A4F30" w14:textId="77777777" w:rsidR="00C57826" w:rsidRPr="00C57826" w:rsidRDefault="00C57826" w:rsidP="00C57826"/>
    <w:p w14:paraId="36C6B152" w14:textId="46974430" w:rsidR="00C57826" w:rsidRPr="00C57826" w:rsidRDefault="00C57826" w:rsidP="00C57826"/>
    <w:p w14:paraId="70F878B7" w14:textId="5FB607DD" w:rsidR="00C57826" w:rsidRPr="00C57826" w:rsidRDefault="00C57826" w:rsidP="00C57826"/>
    <w:p w14:paraId="2566F57F" w14:textId="4A4C50B5" w:rsidR="00C57826" w:rsidRPr="00C57826" w:rsidRDefault="00C57826" w:rsidP="00C57826"/>
    <w:p w14:paraId="572D4451" w14:textId="77777777" w:rsidR="00C57826" w:rsidRPr="00C57826" w:rsidRDefault="00C57826" w:rsidP="00C57826"/>
    <w:p w14:paraId="464E6325" w14:textId="153407D9" w:rsidR="00C57826" w:rsidRPr="00C57826" w:rsidRDefault="00C57826" w:rsidP="00C57826"/>
    <w:p w14:paraId="1CD6F747" w14:textId="5B6E41BE" w:rsidR="00C57826" w:rsidRPr="00C57826" w:rsidRDefault="00C57826" w:rsidP="00C57826"/>
    <w:p w14:paraId="0CFD62F7" w14:textId="5BF3B58E" w:rsidR="00C57826" w:rsidRPr="00C57826" w:rsidRDefault="00C57826" w:rsidP="00C57826"/>
    <w:p w14:paraId="3EEDB7B0" w14:textId="77777777" w:rsidR="00C57826" w:rsidRPr="00C57826" w:rsidRDefault="00C57826" w:rsidP="00C57826"/>
    <w:p w14:paraId="39642D36" w14:textId="77777777" w:rsidR="00C57826" w:rsidRDefault="00C57826" w:rsidP="00C57826"/>
    <w:p w14:paraId="24F30118" w14:textId="275D86C8" w:rsidR="00C57826" w:rsidRDefault="00C57826" w:rsidP="00C57826"/>
    <w:p w14:paraId="0538302F" w14:textId="579D3332" w:rsidR="00C57826" w:rsidRDefault="00C57826" w:rsidP="00C57826">
      <w:pPr>
        <w:tabs>
          <w:tab w:val="left" w:pos="7451"/>
        </w:tabs>
      </w:pPr>
      <w:r>
        <w:tab/>
      </w:r>
    </w:p>
    <w:p w14:paraId="770A49C4" w14:textId="77777777" w:rsidR="00C57826" w:rsidRDefault="00C57826" w:rsidP="00C57826">
      <w:pPr>
        <w:tabs>
          <w:tab w:val="left" w:pos="7451"/>
        </w:tabs>
      </w:pPr>
    </w:p>
    <w:p w14:paraId="47545565" w14:textId="27C41BD1" w:rsidR="00C57826" w:rsidRDefault="00C57826" w:rsidP="00C57826">
      <w:pPr>
        <w:tabs>
          <w:tab w:val="left" w:pos="7451"/>
        </w:tabs>
      </w:pPr>
    </w:p>
    <w:p w14:paraId="48AEB2F8" w14:textId="77777777" w:rsidR="00C57826" w:rsidRDefault="00C57826" w:rsidP="00C57826">
      <w:pPr>
        <w:tabs>
          <w:tab w:val="left" w:pos="7451"/>
        </w:tabs>
      </w:pPr>
    </w:p>
    <w:p w14:paraId="64CF3D63" w14:textId="77777777" w:rsidR="00114EDA" w:rsidRDefault="00114EDA" w:rsidP="00C57826">
      <w:pPr>
        <w:tabs>
          <w:tab w:val="left" w:pos="7451"/>
        </w:tabs>
      </w:pPr>
    </w:p>
    <w:p w14:paraId="3E32B79F" w14:textId="77777777" w:rsidR="00114EDA" w:rsidRDefault="00114EDA" w:rsidP="00C57826">
      <w:pPr>
        <w:tabs>
          <w:tab w:val="left" w:pos="7451"/>
        </w:tabs>
      </w:pPr>
    </w:p>
    <w:p w14:paraId="3B44D445" w14:textId="77777777" w:rsidR="00114EDA" w:rsidRDefault="00114EDA" w:rsidP="00C57826">
      <w:pPr>
        <w:tabs>
          <w:tab w:val="left" w:pos="7451"/>
        </w:tabs>
      </w:pPr>
    </w:p>
    <w:p w14:paraId="68E8BE59" w14:textId="77777777" w:rsidR="00114EDA" w:rsidRDefault="00114EDA" w:rsidP="00C57826">
      <w:pPr>
        <w:tabs>
          <w:tab w:val="left" w:pos="7451"/>
        </w:tabs>
      </w:pPr>
    </w:p>
    <w:p w14:paraId="4F68DD3D" w14:textId="77777777" w:rsidR="00114EDA" w:rsidRDefault="00114EDA" w:rsidP="00C57826">
      <w:pPr>
        <w:tabs>
          <w:tab w:val="left" w:pos="7451"/>
        </w:tabs>
      </w:pPr>
    </w:p>
    <w:p w14:paraId="5BD26CF7" w14:textId="1EDC92BA" w:rsidR="00114EDA" w:rsidRDefault="00114EDA" w:rsidP="00C57826">
      <w:pPr>
        <w:tabs>
          <w:tab w:val="left" w:pos="7451"/>
        </w:tabs>
      </w:pPr>
    </w:p>
    <w:p w14:paraId="6C03250D" w14:textId="77777777" w:rsidR="00114EDA" w:rsidRDefault="00114EDA" w:rsidP="00C57826">
      <w:pPr>
        <w:tabs>
          <w:tab w:val="left" w:pos="7451"/>
        </w:tabs>
      </w:pPr>
    </w:p>
    <w:p w14:paraId="5EB8C1DE" w14:textId="77777777" w:rsidR="00114EDA" w:rsidRDefault="00114EDA" w:rsidP="00C57826">
      <w:pPr>
        <w:tabs>
          <w:tab w:val="left" w:pos="7451"/>
        </w:tabs>
      </w:pPr>
    </w:p>
    <w:p w14:paraId="191A4DFD" w14:textId="77777777" w:rsidR="00114EDA" w:rsidRDefault="00114EDA" w:rsidP="00C57826">
      <w:pPr>
        <w:tabs>
          <w:tab w:val="left" w:pos="7451"/>
        </w:tabs>
      </w:pPr>
    </w:p>
    <w:p w14:paraId="14EA1304" w14:textId="77777777" w:rsidR="00114EDA" w:rsidRDefault="00114EDA" w:rsidP="00C57826">
      <w:pPr>
        <w:tabs>
          <w:tab w:val="left" w:pos="7451"/>
        </w:tabs>
      </w:pPr>
    </w:p>
    <w:p w14:paraId="5419A0BB" w14:textId="33389D28" w:rsidR="00114EDA" w:rsidRDefault="00114EDA" w:rsidP="00C57826">
      <w:pPr>
        <w:tabs>
          <w:tab w:val="left" w:pos="7451"/>
        </w:tabs>
      </w:pPr>
    </w:p>
    <w:p w14:paraId="5FBD852F" w14:textId="77777777" w:rsidR="00114EDA" w:rsidRDefault="00114EDA" w:rsidP="00C57826">
      <w:pPr>
        <w:tabs>
          <w:tab w:val="left" w:pos="7451"/>
        </w:tabs>
      </w:pPr>
    </w:p>
    <w:p w14:paraId="38821532" w14:textId="77777777" w:rsidR="00114EDA" w:rsidRDefault="00114EDA" w:rsidP="00C57826">
      <w:pPr>
        <w:tabs>
          <w:tab w:val="left" w:pos="7451"/>
        </w:tabs>
      </w:pPr>
    </w:p>
    <w:p w14:paraId="08E52FE2" w14:textId="77777777" w:rsidR="00114EDA" w:rsidRDefault="00114EDA" w:rsidP="00C57826">
      <w:pPr>
        <w:tabs>
          <w:tab w:val="left" w:pos="7451"/>
        </w:tabs>
      </w:pPr>
    </w:p>
    <w:p w14:paraId="273DFC29" w14:textId="77777777" w:rsidR="00114EDA" w:rsidRDefault="00114EDA" w:rsidP="00C57826">
      <w:pPr>
        <w:tabs>
          <w:tab w:val="left" w:pos="7451"/>
        </w:tabs>
      </w:pPr>
    </w:p>
    <w:p w14:paraId="577A76FD" w14:textId="0DB07BB5" w:rsidR="00114EDA" w:rsidRDefault="00114EDA" w:rsidP="00C57826">
      <w:pPr>
        <w:tabs>
          <w:tab w:val="left" w:pos="7451"/>
        </w:tabs>
      </w:pPr>
    </w:p>
    <w:p w14:paraId="28720D2E" w14:textId="77777777" w:rsidR="00114EDA" w:rsidRDefault="00114EDA" w:rsidP="00C57826">
      <w:pPr>
        <w:tabs>
          <w:tab w:val="left" w:pos="7451"/>
        </w:tabs>
      </w:pPr>
    </w:p>
    <w:p w14:paraId="077EEFB5" w14:textId="77777777" w:rsidR="00114EDA" w:rsidRDefault="00114EDA" w:rsidP="00C57826">
      <w:pPr>
        <w:tabs>
          <w:tab w:val="left" w:pos="7451"/>
        </w:tabs>
      </w:pPr>
    </w:p>
    <w:p w14:paraId="4ED05684" w14:textId="77777777" w:rsidR="00114EDA" w:rsidRDefault="00114EDA" w:rsidP="00C57826">
      <w:pPr>
        <w:tabs>
          <w:tab w:val="left" w:pos="7451"/>
        </w:tabs>
      </w:pPr>
    </w:p>
    <w:p w14:paraId="288485DA" w14:textId="77777777" w:rsidR="00114EDA" w:rsidRDefault="00114EDA" w:rsidP="00C57826">
      <w:pPr>
        <w:tabs>
          <w:tab w:val="left" w:pos="7451"/>
        </w:tabs>
      </w:pPr>
    </w:p>
    <w:p w14:paraId="1AB30A0D" w14:textId="77777777" w:rsidR="00114EDA" w:rsidRDefault="00114EDA" w:rsidP="00C57826">
      <w:pPr>
        <w:tabs>
          <w:tab w:val="left" w:pos="7451"/>
        </w:tabs>
      </w:pPr>
    </w:p>
    <w:p w14:paraId="39D3FD9C" w14:textId="0EF5A9DD" w:rsidR="00114EDA" w:rsidRDefault="00F03CDA" w:rsidP="00C57826">
      <w:pPr>
        <w:tabs>
          <w:tab w:val="left" w:pos="7451"/>
        </w:tabs>
      </w:pPr>
      <w:r w:rsidRPr="00C57826">
        <w:rPr>
          <w:noProof/>
        </w:rPr>
        <w:drawing>
          <wp:anchor distT="0" distB="0" distL="114300" distR="114300" simplePos="0" relativeHeight="251658259" behindDoc="0" locked="0" layoutInCell="1" allowOverlap="1" wp14:anchorId="40FD0DF2" wp14:editId="5AC6C696">
            <wp:simplePos x="0" y="0"/>
            <wp:positionH relativeFrom="margin">
              <wp:posOffset>1069734</wp:posOffset>
            </wp:positionH>
            <wp:positionV relativeFrom="paragraph">
              <wp:posOffset>18963</wp:posOffset>
            </wp:positionV>
            <wp:extent cx="3924848" cy="8564170"/>
            <wp:effectExtent l="0" t="0" r="0" b="0"/>
            <wp:wrapNone/>
            <wp:docPr id="2114270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7044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5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76FB3" w14:textId="77777777" w:rsidR="00114EDA" w:rsidRDefault="00114EDA" w:rsidP="00C57826">
      <w:pPr>
        <w:tabs>
          <w:tab w:val="left" w:pos="7451"/>
        </w:tabs>
      </w:pPr>
    </w:p>
    <w:p w14:paraId="1FE91CA5" w14:textId="63CEBFB6" w:rsidR="00114EDA" w:rsidRDefault="00114EDA" w:rsidP="00C57826">
      <w:pPr>
        <w:tabs>
          <w:tab w:val="left" w:pos="7451"/>
        </w:tabs>
      </w:pPr>
    </w:p>
    <w:p w14:paraId="14650F37" w14:textId="77777777" w:rsidR="00114EDA" w:rsidRDefault="00114EDA" w:rsidP="00C57826">
      <w:pPr>
        <w:tabs>
          <w:tab w:val="left" w:pos="7451"/>
        </w:tabs>
      </w:pPr>
    </w:p>
    <w:p w14:paraId="5EAF2561" w14:textId="77777777" w:rsidR="00114EDA" w:rsidRDefault="00114EDA" w:rsidP="00C57826">
      <w:pPr>
        <w:tabs>
          <w:tab w:val="left" w:pos="7451"/>
        </w:tabs>
      </w:pPr>
    </w:p>
    <w:p w14:paraId="4977E7AC" w14:textId="7F0B0269" w:rsidR="00114EDA" w:rsidRDefault="00114EDA" w:rsidP="00C57826">
      <w:pPr>
        <w:tabs>
          <w:tab w:val="left" w:pos="7451"/>
        </w:tabs>
      </w:pPr>
    </w:p>
    <w:p w14:paraId="43CFB558" w14:textId="72021C13" w:rsidR="00114EDA" w:rsidRDefault="00114EDA" w:rsidP="00C57826">
      <w:pPr>
        <w:tabs>
          <w:tab w:val="left" w:pos="7451"/>
        </w:tabs>
      </w:pPr>
    </w:p>
    <w:p w14:paraId="74DADFC7" w14:textId="09829071" w:rsidR="00114EDA" w:rsidRDefault="00114EDA" w:rsidP="00C57826">
      <w:pPr>
        <w:tabs>
          <w:tab w:val="left" w:pos="7451"/>
        </w:tabs>
      </w:pPr>
    </w:p>
    <w:p w14:paraId="0D30B10F" w14:textId="77777777" w:rsidR="00114EDA" w:rsidRDefault="00114EDA" w:rsidP="00C57826">
      <w:pPr>
        <w:tabs>
          <w:tab w:val="left" w:pos="7451"/>
        </w:tabs>
      </w:pPr>
    </w:p>
    <w:p w14:paraId="047AD863" w14:textId="3342E547" w:rsidR="00114EDA" w:rsidRDefault="00114EDA" w:rsidP="00C57826">
      <w:pPr>
        <w:tabs>
          <w:tab w:val="left" w:pos="7451"/>
        </w:tabs>
      </w:pPr>
    </w:p>
    <w:p w14:paraId="667493D6" w14:textId="1948698A" w:rsidR="00114EDA" w:rsidRDefault="00114EDA" w:rsidP="00C57826">
      <w:pPr>
        <w:tabs>
          <w:tab w:val="left" w:pos="7451"/>
        </w:tabs>
      </w:pPr>
    </w:p>
    <w:p w14:paraId="5675D801" w14:textId="77777777" w:rsidR="00114EDA" w:rsidRDefault="00114EDA" w:rsidP="00C57826">
      <w:pPr>
        <w:tabs>
          <w:tab w:val="left" w:pos="7451"/>
        </w:tabs>
      </w:pPr>
    </w:p>
    <w:p w14:paraId="6913E5D1" w14:textId="38400054" w:rsidR="00114EDA" w:rsidRDefault="00114EDA" w:rsidP="00C57826">
      <w:pPr>
        <w:tabs>
          <w:tab w:val="left" w:pos="7451"/>
        </w:tabs>
      </w:pPr>
    </w:p>
    <w:p w14:paraId="188C02BD" w14:textId="77777777" w:rsidR="00114EDA" w:rsidRDefault="00114EDA" w:rsidP="00C57826">
      <w:pPr>
        <w:tabs>
          <w:tab w:val="left" w:pos="7451"/>
        </w:tabs>
      </w:pPr>
    </w:p>
    <w:p w14:paraId="41645B5E" w14:textId="06AB2562" w:rsidR="00C57826" w:rsidRDefault="00C57826" w:rsidP="00C57826">
      <w:pPr>
        <w:tabs>
          <w:tab w:val="left" w:pos="7451"/>
        </w:tabs>
      </w:pPr>
    </w:p>
    <w:p w14:paraId="00E0AEBD" w14:textId="77777777" w:rsidR="00114EDA" w:rsidRDefault="00114EDA" w:rsidP="00C57826">
      <w:pPr>
        <w:tabs>
          <w:tab w:val="left" w:pos="7451"/>
        </w:tabs>
      </w:pPr>
    </w:p>
    <w:p w14:paraId="725FE086" w14:textId="77777777" w:rsidR="00114EDA" w:rsidRDefault="00114EDA" w:rsidP="00C57826">
      <w:pPr>
        <w:tabs>
          <w:tab w:val="left" w:pos="7451"/>
        </w:tabs>
      </w:pPr>
    </w:p>
    <w:p w14:paraId="133C8629" w14:textId="77777777" w:rsidR="00114EDA" w:rsidRDefault="00114EDA" w:rsidP="00C57826">
      <w:pPr>
        <w:tabs>
          <w:tab w:val="left" w:pos="7451"/>
        </w:tabs>
      </w:pPr>
    </w:p>
    <w:p w14:paraId="0353BB36" w14:textId="77777777" w:rsidR="00114EDA" w:rsidRDefault="00114EDA" w:rsidP="00C57826">
      <w:pPr>
        <w:tabs>
          <w:tab w:val="left" w:pos="7451"/>
        </w:tabs>
      </w:pPr>
    </w:p>
    <w:p w14:paraId="7839F729" w14:textId="77777777" w:rsidR="00114EDA" w:rsidRDefault="00114EDA" w:rsidP="00C57826">
      <w:pPr>
        <w:tabs>
          <w:tab w:val="left" w:pos="7451"/>
        </w:tabs>
      </w:pPr>
    </w:p>
    <w:p w14:paraId="415E3C78" w14:textId="77777777" w:rsidR="00114EDA" w:rsidRDefault="00114EDA" w:rsidP="00C57826">
      <w:pPr>
        <w:tabs>
          <w:tab w:val="left" w:pos="7451"/>
        </w:tabs>
      </w:pPr>
    </w:p>
    <w:p w14:paraId="31495BBB" w14:textId="77777777" w:rsidR="00114EDA" w:rsidRDefault="00114EDA" w:rsidP="00C57826">
      <w:pPr>
        <w:tabs>
          <w:tab w:val="left" w:pos="7451"/>
        </w:tabs>
      </w:pPr>
    </w:p>
    <w:p w14:paraId="495819F0" w14:textId="77777777" w:rsidR="00114EDA" w:rsidRDefault="00114EDA" w:rsidP="00C57826">
      <w:pPr>
        <w:tabs>
          <w:tab w:val="left" w:pos="7451"/>
        </w:tabs>
      </w:pPr>
    </w:p>
    <w:p w14:paraId="03E33B89" w14:textId="73DA7077" w:rsidR="00114EDA" w:rsidRDefault="00114EDA" w:rsidP="00C57826">
      <w:pPr>
        <w:tabs>
          <w:tab w:val="left" w:pos="7451"/>
        </w:tabs>
      </w:pPr>
    </w:p>
    <w:p w14:paraId="3AA39BE5" w14:textId="7B9032A6" w:rsidR="00114EDA" w:rsidRDefault="00114EDA" w:rsidP="00C57826">
      <w:pPr>
        <w:tabs>
          <w:tab w:val="left" w:pos="7451"/>
        </w:tabs>
      </w:pPr>
    </w:p>
    <w:p w14:paraId="7342C46A" w14:textId="64E7CFC1" w:rsidR="00114EDA" w:rsidRDefault="00114EDA" w:rsidP="00C57826">
      <w:pPr>
        <w:tabs>
          <w:tab w:val="left" w:pos="7451"/>
        </w:tabs>
      </w:pPr>
    </w:p>
    <w:p w14:paraId="41585836" w14:textId="77777777" w:rsidR="00114EDA" w:rsidRDefault="00114EDA" w:rsidP="00C57826">
      <w:pPr>
        <w:tabs>
          <w:tab w:val="left" w:pos="7451"/>
        </w:tabs>
      </w:pPr>
    </w:p>
    <w:p w14:paraId="3BC9AB34" w14:textId="2CDFE5C0" w:rsidR="00114EDA" w:rsidRDefault="00114EDA" w:rsidP="00C57826">
      <w:pPr>
        <w:tabs>
          <w:tab w:val="left" w:pos="7451"/>
        </w:tabs>
      </w:pPr>
    </w:p>
    <w:p w14:paraId="6B79EFE5" w14:textId="77777777" w:rsidR="00114EDA" w:rsidRDefault="00114EDA" w:rsidP="00C57826">
      <w:pPr>
        <w:tabs>
          <w:tab w:val="left" w:pos="7451"/>
        </w:tabs>
      </w:pPr>
    </w:p>
    <w:p w14:paraId="3ADE044D" w14:textId="5E8F5955" w:rsidR="00114EDA" w:rsidRDefault="00114EDA" w:rsidP="00C57826">
      <w:pPr>
        <w:tabs>
          <w:tab w:val="left" w:pos="7451"/>
        </w:tabs>
      </w:pPr>
    </w:p>
    <w:p w14:paraId="2D7549F4" w14:textId="77777777" w:rsidR="00114EDA" w:rsidRDefault="00114EDA" w:rsidP="00C57826">
      <w:pPr>
        <w:tabs>
          <w:tab w:val="left" w:pos="7451"/>
        </w:tabs>
      </w:pPr>
    </w:p>
    <w:p w14:paraId="0F1AE6C2" w14:textId="77777777" w:rsidR="00114EDA" w:rsidRDefault="00114EDA" w:rsidP="00C57826">
      <w:pPr>
        <w:tabs>
          <w:tab w:val="left" w:pos="7451"/>
        </w:tabs>
      </w:pPr>
    </w:p>
    <w:p w14:paraId="7F1E0296" w14:textId="77777777" w:rsidR="00114EDA" w:rsidRDefault="00114EDA" w:rsidP="00C57826">
      <w:pPr>
        <w:tabs>
          <w:tab w:val="left" w:pos="7451"/>
        </w:tabs>
      </w:pPr>
    </w:p>
    <w:p w14:paraId="2BC0C9FC" w14:textId="77777777" w:rsidR="00114EDA" w:rsidRDefault="00114EDA" w:rsidP="00C57826">
      <w:pPr>
        <w:tabs>
          <w:tab w:val="left" w:pos="7451"/>
        </w:tabs>
      </w:pPr>
    </w:p>
    <w:p w14:paraId="25CBDEEC" w14:textId="7D85CB1E" w:rsidR="00114EDA" w:rsidRDefault="00114EDA" w:rsidP="00C57826">
      <w:pPr>
        <w:tabs>
          <w:tab w:val="left" w:pos="7451"/>
        </w:tabs>
      </w:pPr>
    </w:p>
    <w:p w14:paraId="743E53CA" w14:textId="77777777" w:rsidR="00114EDA" w:rsidRDefault="00114EDA" w:rsidP="00C57826">
      <w:pPr>
        <w:tabs>
          <w:tab w:val="left" w:pos="7451"/>
        </w:tabs>
      </w:pPr>
    </w:p>
    <w:p w14:paraId="199D7BB2" w14:textId="77777777" w:rsidR="00114EDA" w:rsidRDefault="00114EDA" w:rsidP="00C57826">
      <w:pPr>
        <w:tabs>
          <w:tab w:val="left" w:pos="7451"/>
        </w:tabs>
      </w:pPr>
    </w:p>
    <w:p w14:paraId="77483BE9" w14:textId="77777777" w:rsidR="00114EDA" w:rsidRDefault="00114EDA" w:rsidP="00C57826">
      <w:pPr>
        <w:tabs>
          <w:tab w:val="left" w:pos="7451"/>
        </w:tabs>
      </w:pPr>
    </w:p>
    <w:p w14:paraId="15AE2D01" w14:textId="77777777" w:rsidR="00114EDA" w:rsidRDefault="00114EDA" w:rsidP="00C57826">
      <w:pPr>
        <w:tabs>
          <w:tab w:val="left" w:pos="7451"/>
        </w:tabs>
      </w:pPr>
    </w:p>
    <w:p w14:paraId="05F16053" w14:textId="5D4A5019" w:rsidR="00114EDA" w:rsidRDefault="00114EDA" w:rsidP="00C57826">
      <w:pPr>
        <w:tabs>
          <w:tab w:val="left" w:pos="7451"/>
        </w:tabs>
      </w:pPr>
    </w:p>
    <w:p w14:paraId="2F35CE22" w14:textId="1E197613" w:rsidR="00114EDA" w:rsidRDefault="00F03CDA" w:rsidP="00C57826">
      <w:pPr>
        <w:tabs>
          <w:tab w:val="left" w:pos="7451"/>
        </w:tabs>
      </w:pPr>
      <w:r w:rsidRPr="00114EDA">
        <w:rPr>
          <w:noProof/>
        </w:rPr>
        <w:drawing>
          <wp:anchor distT="0" distB="0" distL="114300" distR="114300" simplePos="0" relativeHeight="251658260" behindDoc="0" locked="0" layoutInCell="1" allowOverlap="1" wp14:anchorId="1BF05AEB" wp14:editId="51D37FA8">
            <wp:simplePos x="0" y="0"/>
            <wp:positionH relativeFrom="margin">
              <wp:align>center</wp:align>
            </wp:positionH>
            <wp:positionV relativeFrom="paragraph">
              <wp:posOffset>128467</wp:posOffset>
            </wp:positionV>
            <wp:extent cx="3905250" cy="7544435"/>
            <wp:effectExtent l="0" t="0" r="0" b="0"/>
            <wp:wrapNone/>
            <wp:docPr id="1282773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7312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54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09020" w14:textId="77777777" w:rsidR="00114EDA" w:rsidRDefault="00114EDA" w:rsidP="00C57826">
      <w:pPr>
        <w:tabs>
          <w:tab w:val="left" w:pos="7451"/>
        </w:tabs>
      </w:pPr>
    </w:p>
    <w:p w14:paraId="30492C81" w14:textId="77777777" w:rsidR="00114EDA" w:rsidRDefault="00114EDA" w:rsidP="00C57826">
      <w:pPr>
        <w:tabs>
          <w:tab w:val="left" w:pos="7451"/>
        </w:tabs>
      </w:pPr>
    </w:p>
    <w:p w14:paraId="7C18558A" w14:textId="77777777" w:rsidR="00114EDA" w:rsidRDefault="00114EDA" w:rsidP="00C57826">
      <w:pPr>
        <w:tabs>
          <w:tab w:val="left" w:pos="7451"/>
        </w:tabs>
      </w:pPr>
    </w:p>
    <w:p w14:paraId="44C9B8BA" w14:textId="77777777" w:rsidR="00114EDA" w:rsidRDefault="00114EDA" w:rsidP="00C57826">
      <w:pPr>
        <w:tabs>
          <w:tab w:val="left" w:pos="7451"/>
        </w:tabs>
      </w:pPr>
    </w:p>
    <w:p w14:paraId="3D604641" w14:textId="77777777" w:rsidR="00114EDA" w:rsidRDefault="00114EDA" w:rsidP="00C57826">
      <w:pPr>
        <w:tabs>
          <w:tab w:val="left" w:pos="7451"/>
        </w:tabs>
      </w:pPr>
    </w:p>
    <w:p w14:paraId="4A7AEAE4" w14:textId="61BB6591" w:rsidR="00114EDA" w:rsidRDefault="00114EDA" w:rsidP="00C57826">
      <w:pPr>
        <w:tabs>
          <w:tab w:val="left" w:pos="7451"/>
        </w:tabs>
      </w:pPr>
    </w:p>
    <w:p w14:paraId="454D3D56" w14:textId="4CD277D6" w:rsidR="00114EDA" w:rsidRDefault="00114EDA" w:rsidP="00C57826">
      <w:pPr>
        <w:tabs>
          <w:tab w:val="left" w:pos="7451"/>
        </w:tabs>
      </w:pPr>
    </w:p>
    <w:p w14:paraId="37D7E8CB" w14:textId="77777777" w:rsidR="00114EDA" w:rsidRDefault="00114EDA" w:rsidP="00C57826">
      <w:pPr>
        <w:tabs>
          <w:tab w:val="left" w:pos="7451"/>
        </w:tabs>
      </w:pPr>
    </w:p>
    <w:p w14:paraId="3C42AC89" w14:textId="77777777" w:rsidR="00114EDA" w:rsidRDefault="00114EDA" w:rsidP="00C57826">
      <w:pPr>
        <w:tabs>
          <w:tab w:val="left" w:pos="7451"/>
        </w:tabs>
      </w:pPr>
    </w:p>
    <w:p w14:paraId="48A633D8" w14:textId="77777777" w:rsidR="00114EDA" w:rsidRDefault="00114EDA" w:rsidP="00C57826">
      <w:pPr>
        <w:tabs>
          <w:tab w:val="left" w:pos="7451"/>
        </w:tabs>
      </w:pPr>
    </w:p>
    <w:p w14:paraId="7A969B67" w14:textId="77777777" w:rsidR="00114EDA" w:rsidRDefault="00114EDA" w:rsidP="00C57826">
      <w:pPr>
        <w:tabs>
          <w:tab w:val="left" w:pos="7451"/>
        </w:tabs>
      </w:pPr>
    </w:p>
    <w:p w14:paraId="4467D713" w14:textId="77777777" w:rsidR="00114EDA" w:rsidRDefault="00114EDA" w:rsidP="00C57826">
      <w:pPr>
        <w:tabs>
          <w:tab w:val="left" w:pos="7451"/>
        </w:tabs>
      </w:pPr>
    </w:p>
    <w:p w14:paraId="0DB0F682" w14:textId="77777777" w:rsidR="00114EDA" w:rsidRDefault="00114EDA" w:rsidP="00C57826">
      <w:pPr>
        <w:tabs>
          <w:tab w:val="left" w:pos="7451"/>
        </w:tabs>
      </w:pPr>
    </w:p>
    <w:p w14:paraId="2C69A4FF" w14:textId="77777777" w:rsidR="00114EDA" w:rsidRDefault="00114EDA" w:rsidP="00C57826">
      <w:pPr>
        <w:tabs>
          <w:tab w:val="left" w:pos="7451"/>
        </w:tabs>
      </w:pPr>
    </w:p>
    <w:p w14:paraId="7073919C" w14:textId="77777777" w:rsidR="005477C7" w:rsidRDefault="005477C7" w:rsidP="00C57826">
      <w:pPr>
        <w:tabs>
          <w:tab w:val="left" w:pos="7451"/>
        </w:tabs>
      </w:pPr>
    </w:p>
    <w:p w14:paraId="2949BDE1" w14:textId="77777777" w:rsidR="005477C7" w:rsidRDefault="005477C7" w:rsidP="00C57826">
      <w:pPr>
        <w:tabs>
          <w:tab w:val="left" w:pos="7451"/>
        </w:tabs>
      </w:pPr>
    </w:p>
    <w:p w14:paraId="418F421F" w14:textId="77777777" w:rsidR="005477C7" w:rsidRDefault="005477C7" w:rsidP="00C57826">
      <w:pPr>
        <w:tabs>
          <w:tab w:val="left" w:pos="7451"/>
        </w:tabs>
      </w:pPr>
    </w:p>
    <w:p w14:paraId="03979657" w14:textId="77777777" w:rsidR="005477C7" w:rsidRDefault="005477C7" w:rsidP="00C57826">
      <w:pPr>
        <w:tabs>
          <w:tab w:val="left" w:pos="7451"/>
        </w:tabs>
      </w:pPr>
    </w:p>
    <w:p w14:paraId="68352916" w14:textId="77777777" w:rsidR="005477C7" w:rsidRDefault="005477C7" w:rsidP="00C57826">
      <w:pPr>
        <w:tabs>
          <w:tab w:val="left" w:pos="7451"/>
        </w:tabs>
      </w:pPr>
    </w:p>
    <w:p w14:paraId="02A08478" w14:textId="77777777" w:rsidR="005477C7" w:rsidRDefault="005477C7" w:rsidP="00C57826">
      <w:pPr>
        <w:tabs>
          <w:tab w:val="left" w:pos="7451"/>
        </w:tabs>
      </w:pPr>
    </w:p>
    <w:p w14:paraId="128AC59E" w14:textId="77777777" w:rsidR="005477C7" w:rsidRDefault="005477C7" w:rsidP="00C57826">
      <w:pPr>
        <w:tabs>
          <w:tab w:val="left" w:pos="7451"/>
        </w:tabs>
      </w:pPr>
    </w:p>
    <w:p w14:paraId="5EC5451C" w14:textId="77777777" w:rsidR="005477C7" w:rsidRDefault="005477C7" w:rsidP="00C57826">
      <w:pPr>
        <w:tabs>
          <w:tab w:val="left" w:pos="7451"/>
        </w:tabs>
      </w:pPr>
    </w:p>
    <w:p w14:paraId="01BDB80A" w14:textId="77777777" w:rsidR="005477C7" w:rsidRDefault="005477C7" w:rsidP="00C57826">
      <w:pPr>
        <w:tabs>
          <w:tab w:val="left" w:pos="7451"/>
        </w:tabs>
      </w:pPr>
    </w:p>
    <w:p w14:paraId="4142C6BA" w14:textId="77777777" w:rsidR="005477C7" w:rsidRDefault="005477C7" w:rsidP="00C57826">
      <w:pPr>
        <w:tabs>
          <w:tab w:val="left" w:pos="7451"/>
        </w:tabs>
      </w:pPr>
    </w:p>
    <w:p w14:paraId="46E2655C" w14:textId="77777777" w:rsidR="005477C7" w:rsidRDefault="005477C7" w:rsidP="00C57826">
      <w:pPr>
        <w:tabs>
          <w:tab w:val="left" w:pos="7451"/>
        </w:tabs>
      </w:pPr>
    </w:p>
    <w:p w14:paraId="11A124FC" w14:textId="13EA8E47" w:rsidR="005477C7" w:rsidRDefault="005477C7" w:rsidP="00C57826">
      <w:pPr>
        <w:tabs>
          <w:tab w:val="left" w:pos="7451"/>
        </w:tabs>
      </w:pPr>
    </w:p>
    <w:p w14:paraId="283F9329" w14:textId="77777777" w:rsidR="005477C7" w:rsidRDefault="005477C7" w:rsidP="00C57826">
      <w:pPr>
        <w:tabs>
          <w:tab w:val="left" w:pos="7451"/>
        </w:tabs>
      </w:pPr>
    </w:p>
    <w:p w14:paraId="756EDA6B" w14:textId="77777777" w:rsidR="005477C7" w:rsidRDefault="005477C7" w:rsidP="00C57826">
      <w:pPr>
        <w:tabs>
          <w:tab w:val="left" w:pos="7451"/>
        </w:tabs>
      </w:pPr>
    </w:p>
    <w:p w14:paraId="7565D437" w14:textId="77777777" w:rsidR="005477C7" w:rsidRDefault="005477C7" w:rsidP="00C57826">
      <w:pPr>
        <w:tabs>
          <w:tab w:val="left" w:pos="7451"/>
        </w:tabs>
      </w:pPr>
    </w:p>
    <w:p w14:paraId="1D7FCD61" w14:textId="795C1799" w:rsidR="005477C7" w:rsidRDefault="005477C7" w:rsidP="00C57826">
      <w:pPr>
        <w:tabs>
          <w:tab w:val="left" w:pos="7451"/>
        </w:tabs>
      </w:pPr>
    </w:p>
    <w:p w14:paraId="7A2C6B08" w14:textId="77777777" w:rsidR="005477C7" w:rsidRDefault="005477C7" w:rsidP="00C57826">
      <w:pPr>
        <w:tabs>
          <w:tab w:val="left" w:pos="7451"/>
        </w:tabs>
      </w:pPr>
    </w:p>
    <w:p w14:paraId="15ED01E4" w14:textId="77777777" w:rsidR="005477C7" w:rsidRDefault="005477C7" w:rsidP="00C57826">
      <w:pPr>
        <w:tabs>
          <w:tab w:val="left" w:pos="7451"/>
        </w:tabs>
      </w:pPr>
    </w:p>
    <w:p w14:paraId="6391E6B7" w14:textId="77777777" w:rsidR="005477C7" w:rsidRDefault="005477C7" w:rsidP="00C57826">
      <w:pPr>
        <w:tabs>
          <w:tab w:val="left" w:pos="7451"/>
        </w:tabs>
      </w:pPr>
    </w:p>
    <w:p w14:paraId="766DC66D" w14:textId="59C190AC" w:rsidR="005477C7" w:rsidRDefault="005477C7" w:rsidP="00C57826">
      <w:pPr>
        <w:tabs>
          <w:tab w:val="left" w:pos="7451"/>
        </w:tabs>
      </w:pPr>
    </w:p>
    <w:p w14:paraId="0E9C7A92" w14:textId="77777777" w:rsidR="005477C7" w:rsidRDefault="005477C7" w:rsidP="00C57826">
      <w:pPr>
        <w:tabs>
          <w:tab w:val="left" w:pos="7451"/>
        </w:tabs>
      </w:pPr>
    </w:p>
    <w:p w14:paraId="1EE398A0" w14:textId="77777777" w:rsidR="005477C7" w:rsidRDefault="005477C7" w:rsidP="00C57826">
      <w:pPr>
        <w:tabs>
          <w:tab w:val="left" w:pos="7451"/>
        </w:tabs>
      </w:pPr>
    </w:p>
    <w:p w14:paraId="1C1733B4" w14:textId="77777777" w:rsidR="005477C7" w:rsidRDefault="005477C7" w:rsidP="00C57826">
      <w:pPr>
        <w:tabs>
          <w:tab w:val="left" w:pos="7451"/>
        </w:tabs>
      </w:pPr>
    </w:p>
    <w:p w14:paraId="17E69E5C" w14:textId="77777777" w:rsidR="005477C7" w:rsidRDefault="005477C7" w:rsidP="00C57826">
      <w:pPr>
        <w:tabs>
          <w:tab w:val="left" w:pos="7451"/>
        </w:tabs>
      </w:pPr>
    </w:p>
    <w:p w14:paraId="4A0E2D50" w14:textId="0B5DF28F" w:rsidR="005477C7" w:rsidRDefault="005477C7" w:rsidP="00C57826">
      <w:pPr>
        <w:tabs>
          <w:tab w:val="left" w:pos="7451"/>
        </w:tabs>
      </w:pPr>
    </w:p>
    <w:p w14:paraId="546FEA47" w14:textId="77777777" w:rsidR="005477C7" w:rsidRDefault="005477C7" w:rsidP="00C57826">
      <w:pPr>
        <w:tabs>
          <w:tab w:val="left" w:pos="7451"/>
        </w:tabs>
      </w:pPr>
    </w:p>
    <w:p w14:paraId="6FAB893B" w14:textId="2860F07E" w:rsidR="005477C7" w:rsidRDefault="00F03CDA" w:rsidP="00C57826">
      <w:pPr>
        <w:tabs>
          <w:tab w:val="left" w:pos="7451"/>
        </w:tabs>
      </w:pPr>
      <w:r w:rsidRPr="005477C7">
        <w:rPr>
          <w:noProof/>
        </w:rPr>
        <w:drawing>
          <wp:anchor distT="0" distB="0" distL="114300" distR="114300" simplePos="0" relativeHeight="251658261" behindDoc="0" locked="0" layoutInCell="1" allowOverlap="1" wp14:anchorId="58C47566" wp14:editId="29F6DC2E">
            <wp:simplePos x="0" y="0"/>
            <wp:positionH relativeFrom="margin">
              <wp:align>center</wp:align>
            </wp:positionH>
            <wp:positionV relativeFrom="paragraph">
              <wp:posOffset>84214</wp:posOffset>
            </wp:positionV>
            <wp:extent cx="4182059" cy="6935168"/>
            <wp:effectExtent l="0" t="0" r="9525" b="0"/>
            <wp:wrapNone/>
            <wp:docPr id="597449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4914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A1459" w14:textId="77777777" w:rsidR="005477C7" w:rsidRDefault="005477C7" w:rsidP="00C57826">
      <w:pPr>
        <w:tabs>
          <w:tab w:val="left" w:pos="7451"/>
        </w:tabs>
      </w:pPr>
    </w:p>
    <w:p w14:paraId="6B76CBC9" w14:textId="4FFE880E" w:rsidR="005477C7" w:rsidRDefault="005477C7" w:rsidP="00C57826">
      <w:pPr>
        <w:tabs>
          <w:tab w:val="left" w:pos="7451"/>
        </w:tabs>
      </w:pPr>
    </w:p>
    <w:p w14:paraId="182F86F4" w14:textId="7E3ED870" w:rsidR="005477C7" w:rsidRDefault="005477C7" w:rsidP="00C57826">
      <w:pPr>
        <w:tabs>
          <w:tab w:val="left" w:pos="7451"/>
        </w:tabs>
      </w:pPr>
    </w:p>
    <w:p w14:paraId="6C78B085" w14:textId="46169A0A" w:rsidR="005477C7" w:rsidRDefault="005477C7" w:rsidP="00C57826">
      <w:pPr>
        <w:tabs>
          <w:tab w:val="left" w:pos="7451"/>
        </w:tabs>
      </w:pPr>
    </w:p>
    <w:p w14:paraId="246DD2AB" w14:textId="25077AEB" w:rsidR="008036F6" w:rsidRPr="008036F6" w:rsidRDefault="008036F6" w:rsidP="008036F6"/>
    <w:p w14:paraId="0A00EA92" w14:textId="77777777" w:rsidR="008036F6" w:rsidRPr="008036F6" w:rsidRDefault="008036F6" w:rsidP="008036F6"/>
    <w:p w14:paraId="34AF484F" w14:textId="77777777" w:rsidR="008036F6" w:rsidRPr="008036F6" w:rsidRDefault="008036F6" w:rsidP="008036F6"/>
    <w:p w14:paraId="1A1DE206" w14:textId="3408D1D1" w:rsidR="008036F6" w:rsidRPr="008036F6" w:rsidRDefault="008036F6" w:rsidP="008036F6"/>
    <w:p w14:paraId="25D78647" w14:textId="77777777" w:rsidR="008036F6" w:rsidRPr="008036F6" w:rsidRDefault="008036F6" w:rsidP="008036F6"/>
    <w:p w14:paraId="3CB81F27" w14:textId="77777777" w:rsidR="008036F6" w:rsidRPr="008036F6" w:rsidRDefault="008036F6" w:rsidP="008036F6"/>
    <w:p w14:paraId="759729CC" w14:textId="77777777" w:rsidR="008036F6" w:rsidRPr="008036F6" w:rsidRDefault="008036F6" w:rsidP="008036F6"/>
    <w:p w14:paraId="75D7C672" w14:textId="77777777" w:rsidR="008036F6" w:rsidRPr="008036F6" w:rsidRDefault="008036F6" w:rsidP="008036F6"/>
    <w:p w14:paraId="76339F52" w14:textId="44DC99BE" w:rsidR="008036F6" w:rsidRPr="008036F6" w:rsidRDefault="008036F6" w:rsidP="008036F6"/>
    <w:p w14:paraId="419EACF3" w14:textId="77777777" w:rsidR="008036F6" w:rsidRPr="008036F6" w:rsidRDefault="008036F6" w:rsidP="008036F6"/>
    <w:p w14:paraId="4A91B137" w14:textId="77777777" w:rsidR="008036F6" w:rsidRPr="008036F6" w:rsidRDefault="008036F6" w:rsidP="008036F6"/>
    <w:p w14:paraId="4158BB0B" w14:textId="77777777" w:rsidR="008036F6" w:rsidRPr="008036F6" w:rsidRDefault="008036F6" w:rsidP="008036F6"/>
    <w:p w14:paraId="6BEDDA72" w14:textId="77777777" w:rsidR="008036F6" w:rsidRPr="008036F6" w:rsidRDefault="008036F6" w:rsidP="008036F6"/>
    <w:p w14:paraId="6902143B" w14:textId="77777777" w:rsidR="008036F6" w:rsidRPr="008036F6" w:rsidRDefault="008036F6" w:rsidP="008036F6"/>
    <w:p w14:paraId="14CC0BC4" w14:textId="77777777" w:rsidR="008036F6" w:rsidRPr="008036F6" w:rsidRDefault="008036F6" w:rsidP="008036F6"/>
    <w:p w14:paraId="644CBEF1" w14:textId="77777777" w:rsidR="008036F6" w:rsidRPr="008036F6" w:rsidRDefault="008036F6" w:rsidP="008036F6"/>
    <w:p w14:paraId="6FEABF63" w14:textId="77777777" w:rsidR="008036F6" w:rsidRPr="008036F6" w:rsidRDefault="008036F6" w:rsidP="008036F6"/>
    <w:p w14:paraId="441C05D1" w14:textId="77777777" w:rsidR="008036F6" w:rsidRPr="008036F6" w:rsidRDefault="008036F6" w:rsidP="008036F6"/>
    <w:p w14:paraId="6F3FC63E" w14:textId="4B447FF1" w:rsidR="008036F6" w:rsidRPr="008036F6" w:rsidRDefault="008036F6" w:rsidP="008036F6"/>
    <w:p w14:paraId="64D535FD" w14:textId="77777777" w:rsidR="008036F6" w:rsidRPr="008036F6" w:rsidRDefault="008036F6" w:rsidP="008036F6"/>
    <w:p w14:paraId="270AE948" w14:textId="77777777" w:rsidR="008036F6" w:rsidRPr="008036F6" w:rsidRDefault="008036F6" w:rsidP="008036F6"/>
    <w:p w14:paraId="7F6F08E0" w14:textId="77777777" w:rsidR="008036F6" w:rsidRPr="008036F6" w:rsidRDefault="008036F6" w:rsidP="008036F6"/>
    <w:p w14:paraId="65F35A21" w14:textId="77777777" w:rsidR="008036F6" w:rsidRPr="008036F6" w:rsidRDefault="008036F6" w:rsidP="008036F6"/>
    <w:p w14:paraId="71C18EBE" w14:textId="15B736C7" w:rsidR="008036F6" w:rsidRPr="008036F6" w:rsidRDefault="008036F6" w:rsidP="008036F6"/>
    <w:p w14:paraId="496F5B4E" w14:textId="77777777" w:rsidR="008036F6" w:rsidRPr="008036F6" w:rsidRDefault="008036F6" w:rsidP="008036F6"/>
    <w:p w14:paraId="58D55F03" w14:textId="77777777" w:rsidR="008036F6" w:rsidRPr="008036F6" w:rsidRDefault="008036F6" w:rsidP="008036F6"/>
    <w:p w14:paraId="134D68BA" w14:textId="77777777" w:rsidR="008036F6" w:rsidRPr="008036F6" w:rsidRDefault="008036F6" w:rsidP="008036F6"/>
    <w:p w14:paraId="64A84778" w14:textId="77777777" w:rsidR="008036F6" w:rsidRDefault="008036F6" w:rsidP="008036F6"/>
    <w:p w14:paraId="4898DB8E" w14:textId="77777777" w:rsidR="008036F6" w:rsidRPr="008036F6" w:rsidRDefault="008036F6" w:rsidP="008036F6"/>
    <w:p w14:paraId="444D4C17" w14:textId="16A2DDA3" w:rsidR="008036F6" w:rsidRDefault="008036F6" w:rsidP="008036F6"/>
    <w:p w14:paraId="42B56515" w14:textId="77777777" w:rsidR="008036F6" w:rsidRDefault="008036F6" w:rsidP="008036F6"/>
    <w:p w14:paraId="792441FA" w14:textId="77777777" w:rsidR="008036F6" w:rsidRDefault="008036F6" w:rsidP="008036F6"/>
    <w:p w14:paraId="569B88BA" w14:textId="77777777" w:rsidR="008036F6" w:rsidRDefault="008036F6" w:rsidP="008036F6"/>
    <w:p w14:paraId="516A793A" w14:textId="1DED0DF4" w:rsidR="008036F6" w:rsidRDefault="00F03CDA" w:rsidP="008036F6">
      <w:r w:rsidRPr="00EC6B2C">
        <w:rPr>
          <w:noProof/>
        </w:rPr>
        <w:lastRenderedPageBreak/>
        <w:drawing>
          <wp:anchor distT="0" distB="0" distL="114300" distR="114300" simplePos="0" relativeHeight="251658262" behindDoc="0" locked="0" layoutInCell="1" allowOverlap="1" wp14:anchorId="555C661C" wp14:editId="2A3D1578">
            <wp:simplePos x="0" y="0"/>
            <wp:positionH relativeFrom="margin">
              <wp:align>center</wp:align>
            </wp:positionH>
            <wp:positionV relativeFrom="paragraph">
              <wp:posOffset>8540</wp:posOffset>
            </wp:positionV>
            <wp:extent cx="4182059" cy="8440328"/>
            <wp:effectExtent l="0" t="0" r="9525" b="0"/>
            <wp:wrapNone/>
            <wp:docPr id="1947748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4879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440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A8639" w14:textId="77777777" w:rsidR="008036F6" w:rsidRDefault="008036F6" w:rsidP="008036F6"/>
    <w:p w14:paraId="0A9A8A91" w14:textId="490CBF66" w:rsidR="008036F6" w:rsidRDefault="008036F6" w:rsidP="008036F6"/>
    <w:p w14:paraId="74299973" w14:textId="77777777" w:rsidR="008036F6" w:rsidRDefault="008036F6" w:rsidP="008036F6"/>
    <w:p w14:paraId="01A274F9" w14:textId="1D7377F3" w:rsidR="008036F6" w:rsidRDefault="008036F6" w:rsidP="008036F6"/>
    <w:p w14:paraId="2F0FB5B4" w14:textId="77777777" w:rsidR="008036F6" w:rsidRDefault="008036F6" w:rsidP="008036F6"/>
    <w:p w14:paraId="76152CCA" w14:textId="6E9745E2" w:rsidR="008036F6" w:rsidRDefault="008036F6" w:rsidP="008036F6"/>
    <w:p w14:paraId="0E387714" w14:textId="48F43050" w:rsidR="00C57826" w:rsidRPr="00C57826" w:rsidRDefault="00C57826" w:rsidP="008036F6"/>
    <w:sectPr w:rsidR="00C57826" w:rsidRPr="00C57826" w:rsidSect="000821D9">
      <w:headerReference w:type="default" r:id="rId35"/>
      <w:footerReference w:type="default" r:id="rId36"/>
      <w:headerReference w:type="first" r:id="rId37"/>
      <w:footerReference w:type="first" r:id="rId38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97F7F0" w14:textId="77777777" w:rsidR="00BF75E2" w:rsidRDefault="00BF75E2" w:rsidP="004B7E44">
      <w:r>
        <w:separator/>
      </w:r>
    </w:p>
  </w:endnote>
  <w:endnote w:type="continuationSeparator" w:id="0">
    <w:p w14:paraId="26E3B817" w14:textId="77777777" w:rsidR="00BF75E2" w:rsidRDefault="00BF75E2" w:rsidP="004B7E44">
      <w:r>
        <w:continuationSeparator/>
      </w:r>
    </w:p>
  </w:endnote>
  <w:endnote w:type="continuationNotice" w:id="1">
    <w:p w14:paraId="49C927E7" w14:textId="77777777" w:rsidR="00BF75E2" w:rsidRDefault="00BF75E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RPr="00754882" w14:paraId="5DA1BC45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19794D93" w14:textId="3D950D33" w:rsidR="004B7E44" w:rsidRPr="00F65C88" w:rsidRDefault="00F65C88" w:rsidP="004B7E44">
          <w:pPr>
            <w:pStyle w:val="Piedepgina"/>
            <w:rPr>
              <w:lang w:val="en-US"/>
            </w:rPr>
          </w:pPr>
          <w:r w:rsidRPr="00F65C88">
            <w:rPr>
              <w:lang w:val="en-US" w:bidi="es-ES"/>
            </w:rPr>
            <w:t>ALTARED GROUP S.A.C.</w:t>
          </w:r>
          <w:r w:rsidR="004B7E44" w:rsidRPr="00F65C88">
            <w:rPr>
              <w:lang w:val="en-US" w:bidi="es-ES"/>
            </w:rPr>
            <w:t xml:space="preserve"> 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45394B" w14:textId="77777777" w:rsidR="005A718F" w:rsidRDefault="005A718F" w:rsidP="004B7E44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120E9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05A2AA" w14:textId="77777777" w:rsidR="00BF75E2" w:rsidRDefault="00BF75E2" w:rsidP="004B7E44">
      <w:r>
        <w:separator/>
      </w:r>
    </w:p>
  </w:footnote>
  <w:footnote w:type="continuationSeparator" w:id="0">
    <w:p w14:paraId="70F57472" w14:textId="77777777" w:rsidR="00BF75E2" w:rsidRDefault="00BF75E2" w:rsidP="004B7E44">
      <w:r>
        <w:continuationSeparator/>
      </w:r>
    </w:p>
  </w:footnote>
  <w:footnote w:type="continuationNotice" w:id="1">
    <w:p w14:paraId="5C225B75" w14:textId="77777777" w:rsidR="00BF75E2" w:rsidRDefault="00BF75E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3A6BB673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4B2CCE7" w14:textId="77777777" w:rsidR="004B7E44" w:rsidRDefault="004B7E44" w:rsidP="004B7E44">
          <w:pPr>
            <w:pStyle w:val="Encabezado"/>
          </w:pPr>
          <w:r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5CD3FDD3" wp14:editId="4BBD7A84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2E020FB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CD3FDD3" id="Rectángulo 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72E020FB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00"/>
      <w:gridCol w:w="3200"/>
      <w:gridCol w:w="3200"/>
    </w:tblGrid>
    <w:tr w:rsidR="79BA16A9" w14:paraId="1CA824EC" w14:textId="77777777" w:rsidTr="79BA16A9">
      <w:trPr>
        <w:trHeight w:val="300"/>
      </w:trPr>
      <w:tc>
        <w:tcPr>
          <w:tcW w:w="3200" w:type="dxa"/>
        </w:tcPr>
        <w:p w14:paraId="48DB80F7" w14:textId="50E79A09" w:rsidR="79BA16A9" w:rsidRDefault="79BA16A9" w:rsidP="79BA16A9">
          <w:pPr>
            <w:pStyle w:val="Encabezado"/>
            <w:ind w:left="-115"/>
          </w:pPr>
        </w:p>
      </w:tc>
      <w:tc>
        <w:tcPr>
          <w:tcW w:w="3200" w:type="dxa"/>
        </w:tcPr>
        <w:p w14:paraId="4FB0B870" w14:textId="50F2D670" w:rsidR="79BA16A9" w:rsidRDefault="79BA16A9" w:rsidP="79BA16A9">
          <w:pPr>
            <w:pStyle w:val="Encabezado"/>
            <w:jc w:val="center"/>
          </w:pPr>
        </w:p>
      </w:tc>
      <w:tc>
        <w:tcPr>
          <w:tcW w:w="3200" w:type="dxa"/>
        </w:tcPr>
        <w:p w14:paraId="24CE822D" w14:textId="10B6ACAD" w:rsidR="79BA16A9" w:rsidRDefault="79BA16A9" w:rsidP="79BA16A9">
          <w:pPr>
            <w:pStyle w:val="Encabezado"/>
            <w:ind w:right="-115"/>
            <w:jc w:val="right"/>
          </w:pPr>
        </w:p>
      </w:tc>
    </w:tr>
  </w:tbl>
  <w:p w14:paraId="0AA9B18E" w14:textId="66AA7062" w:rsidR="001734B5" w:rsidRDefault="001734B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B7CF4"/>
    <w:multiLevelType w:val="hybridMultilevel"/>
    <w:tmpl w:val="F2D43672"/>
    <w:lvl w:ilvl="0" w:tplc="280A000B">
      <w:start w:val="1"/>
      <w:numFmt w:val="bullet"/>
      <w:lvlText w:val=""/>
      <w:lvlJc w:val="left"/>
      <w:pPr>
        <w:ind w:left="1661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abstractNum w:abstractNumId="1" w15:restartNumberingAfterBreak="0">
    <w:nsid w:val="0DB57BCA"/>
    <w:multiLevelType w:val="hybridMultilevel"/>
    <w:tmpl w:val="77D833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82482D"/>
    <w:multiLevelType w:val="hybridMultilevel"/>
    <w:tmpl w:val="4DBA647E"/>
    <w:lvl w:ilvl="0" w:tplc="280A0001">
      <w:start w:val="1"/>
      <w:numFmt w:val="bullet"/>
      <w:lvlText w:val=""/>
      <w:lvlJc w:val="left"/>
      <w:pPr>
        <w:ind w:left="170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2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4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6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8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0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2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4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63" w:hanging="360"/>
      </w:pPr>
      <w:rPr>
        <w:rFonts w:ascii="Wingdings" w:hAnsi="Wingdings" w:hint="default"/>
      </w:rPr>
    </w:lvl>
  </w:abstractNum>
  <w:abstractNum w:abstractNumId="3" w15:restartNumberingAfterBreak="0">
    <w:nsid w:val="10A700FF"/>
    <w:multiLevelType w:val="hybridMultilevel"/>
    <w:tmpl w:val="B0345724"/>
    <w:lvl w:ilvl="0" w:tplc="280A000B">
      <w:start w:val="1"/>
      <w:numFmt w:val="bullet"/>
      <w:lvlText w:val=""/>
      <w:lvlJc w:val="left"/>
      <w:pPr>
        <w:ind w:left="1661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abstractNum w:abstractNumId="4" w15:restartNumberingAfterBreak="0">
    <w:nsid w:val="11A347D0"/>
    <w:multiLevelType w:val="hybridMultilevel"/>
    <w:tmpl w:val="432C4A14"/>
    <w:lvl w:ilvl="0" w:tplc="3E140398">
      <w:start w:val="7"/>
      <w:numFmt w:val="decimal"/>
      <w:lvlText w:val="%1."/>
      <w:lvlJc w:val="left"/>
      <w:pPr>
        <w:ind w:left="1301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2021" w:hanging="360"/>
      </w:pPr>
    </w:lvl>
    <w:lvl w:ilvl="2" w:tplc="280A001B" w:tentative="1">
      <w:start w:val="1"/>
      <w:numFmt w:val="lowerRoman"/>
      <w:lvlText w:val="%3."/>
      <w:lvlJc w:val="right"/>
      <w:pPr>
        <w:ind w:left="2741" w:hanging="180"/>
      </w:pPr>
    </w:lvl>
    <w:lvl w:ilvl="3" w:tplc="280A000F" w:tentative="1">
      <w:start w:val="1"/>
      <w:numFmt w:val="decimal"/>
      <w:lvlText w:val="%4."/>
      <w:lvlJc w:val="left"/>
      <w:pPr>
        <w:ind w:left="3461" w:hanging="360"/>
      </w:pPr>
    </w:lvl>
    <w:lvl w:ilvl="4" w:tplc="280A0019" w:tentative="1">
      <w:start w:val="1"/>
      <w:numFmt w:val="lowerLetter"/>
      <w:lvlText w:val="%5."/>
      <w:lvlJc w:val="left"/>
      <w:pPr>
        <w:ind w:left="4181" w:hanging="360"/>
      </w:pPr>
    </w:lvl>
    <w:lvl w:ilvl="5" w:tplc="280A001B" w:tentative="1">
      <w:start w:val="1"/>
      <w:numFmt w:val="lowerRoman"/>
      <w:lvlText w:val="%6."/>
      <w:lvlJc w:val="right"/>
      <w:pPr>
        <w:ind w:left="4901" w:hanging="180"/>
      </w:pPr>
    </w:lvl>
    <w:lvl w:ilvl="6" w:tplc="280A000F" w:tentative="1">
      <w:start w:val="1"/>
      <w:numFmt w:val="decimal"/>
      <w:lvlText w:val="%7."/>
      <w:lvlJc w:val="left"/>
      <w:pPr>
        <w:ind w:left="5621" w:hanging="360"/>
      </w:pPr>
    </w:lvl>
    <w:lvl w:ilvl="7" w:tplc="280A0019" w:tentative="1">
      <w:start w:val="1"/>
      <w:numFmt w:val="lowerLetter"/>
      <w:lvlText w:val="%8."/>
      <w:lvlJc w:val="left"/>
      <w:pPr>
        <w:ind w:left="6341" w:hanging="360"/>
      </w:pPr>
    </w:lvl>
    <w:lvl w:ilvl="8" w:tplc="280A001B" w:tentative="1">
      <w:start w:val="1"/>
      <w:numFmt w:val="lowerRoman"/>
      <w:lvlText w:val="%9."/>
      <w:lvlJc w:val="right"/>
      <w:pPr>
        <w:ind w:left="7061" w:hanging="180"/>
      </w:pPr>
    </w:lvl>
  </w:abstractNum>
  <w:abstractNum w:abstractNumId="5" w15:restartNumberingAfterBreak="0">
    <w:nsid w:val="204770ED"/>
    <w:multiLevelType w:val="hybridMultilevel"/>
    <w:tmpl w:val="5600B9FA"/>
    <w:lvl w:ilvl="0" w:tplc="D3DADCA6">
      <w:start w:val="1"/>
      <w:numFmt w:val="decimal"/>
      <w:lvlText w:val="%1."/>
      <w:lvlJc w:val="left"/>
      <w:pPr>
        <w:ind w:left="945" w:hanging="555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70" w:hanging="360"/>
      </w:pPr>
    </w:lvl>
    <w:lvl w:ilvl="2" w:tplc="280A001B" w:tentative="1">
      <w:start w:val="1"/>
      <w:numFmt w:val="lowerRoman"/>
      <w:lvlText w:val="%3."/>
      <w:lvlJc w:val="right"/>
      <w:pPr>
        <w:ind w:left="2190" w:hanging="180"/>
      </w:pPr>
    </w:lvl>
    <w:lvl w:ilvl="3" w:tplc="280A000F" w:tentative="1">
      <w:start w:val="1"/>
      <w:numFmt w:val="decimal"/>
      <w:lvlText w:val="%4."/>
      <w:lvlJc w:val="left"/>
      <w:pPr>
        <w:ind w:left="2910" w:hanging="360"/>
      </w:pPr>
    </w:lvl>
    <w:lvl w:ilvl="4" w:tplc="280A0019" w:tentative="1">
      <w:start w:val="1"/>
      <w:numFmt w:val="lowerLetter"/>
      <w:lvlText w:val="%5."/>
      <w:lvlJc w:val="left"/>
      <w:pPr>
        <w:ind w:left="3630" w:hanging="360"/>
      </w:pPr>
    </w:lvl>
    <w:lvl w:ilvl="5" w:tplc="280A001B" w:tentative="1">
      <w:start w:val="1"/>
      <w:numFmt w:val="lowerRoman"/>
      <w:lvlText w:val="%6."/>
      <w:lvlJc w:val="right"/>
      <w:pPr>
        <w:ind w:left="4350" w:hanging="180"/>
      </w:pPr>
    </w:lvl>
    <w:lvl w:ilvl="6" w:tplc="280A000F" w:tentative="1">
      <w:start w:val="1"/>
      <w:numFmt w:val="decimal"/>
      <w:lvlText w:val="%7."/>
      <w:lvlJc w:val="left"/>
      <w:pPr>
        <w:ind w:left="5070" w:hanging="360"/>
      </w:pPr>
    </w:lvl>
    <w:lvl w:ilvl="7" w:tplc="280A0019" w:tentative="1">
      <w:start w:val="1"/>
      <w:numFmt w:val="lowerLetter"/>
      <w:lvlText w:val="%8."/>
      <w:lvlJc w:val="left"/>
      <w:pPr>
        <w:ind w:left="5790" w:hanging="360"/>
      </w:pPr>
    </w:lvl>
    <w:lvl w:ilvl="8" w:tplc="280A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6" w15:restartNumberingAfterBreak="0">
    <w:nsid w:val="2A524D91"/>
    <w:multiLevelType w:val="hybridMultilevel"/>
    <w:tmpl w:val="E97A9744"/>
    <w:lvl w:ilvl="0" w:tplc="624C68A4">
      <w:start w:val="3"/>
      <w:numFmt w:val="decimal"/>
      <w:lvlText w:val="%1."/>
      <w:lvlJc w:val="left"/>
      <w:pPr>
        <w:ind w:left="9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F743F7"/>
    <w:multiLevelType w:val="hybridMultilevel"/>
    <w:tmpl w:val="235E3818"/>
    <w:lvl w:ilvl="0" w:tplc="6178B498">
      <w:start w:val="1"/>
      <w:numFmt w:val="bullet"/>
      <w:lvlText w:val="•"/>
      <w:lvlJc w:val="left"/>
      <w:pPr>
        <w:ind w:left="1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3F22E5C">
      <w:start w:val="1"/>
      <w:numFmt w:val="bullet"/>
      <w:lvlText w:val="o"/>
      <w:lvlJc w:val="left"/>
      <w:pPr>
        <w:ind w:left="20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C382028">
      <w:start w:val="1"/>
      <w:numFmt w:val="bullet"/>
      <w:lvlText w:val="▪"/>
      <w:lvlJc w:val="left"/>
      <w:pPr>
        <w:ind w:left="27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8C271E0">
      <w:start w:val="1"/>
      <w:numFmt w:val="bullet"/>
      <w:lvlText w:val="•"/>
      <w:lvlJc w:val="left"/>
      <w:pPr>
        <w:ind w:left="34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0AD856">
      <w:start w:val="1"/>
      <w:numFmt w:val="bullet"/>
      <w:lvlText w:val="o"/>
      <w:lvlJc w:val="left"/>
      <w:pPr>
        <w:ind w:left="41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EA2674C">
      <w:start w:val="1"/>
      <w:numFmt w:val="bullet"/>
      <w:lvlText w:val="▪"/>
      <w:lvlJc w:val="left"/>
      <w:pPr>
        <w:ind w:left="49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EC6936">
      <w:start w:val="1"/>
      <w:numFmt w:val="bullet"/>
      <w:lvlText w:val="•"/>
      <w:lvlJc w:val="left"/>
      <w:pPr>
        <w:ind w:left="56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2368700">
      <w:start w:val="1"/>
      <w:numFmt w:val="bullet"/>
      <w:lvlText w:val="o"/>
      <w:lvlJc w:val="left"/>
      <w:pPr>
        <w:ind w:left="63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5ACAA22">
      <w:start w:val="1"/>
      <w:numFmt w:val="bullet"/>
      <w:lvlText w:val="▪"/>
      <w:lvlJc w:val="left"/>
      <w:pPr>
        <w:ind w:left="70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2EB155C"/>
    <w:multiLevelType w:val="hybridMultilevel"/>
    <w:tmpl w:val="4AC0091C"/>
    <w:lvl w:ilvl="0" w:tplc="FFFFFFFF">
      <w:start w:val="3"/>
      <w:numFmt w:val="decimal"/>
      <w:lvlText w:val="%1."/>
      <w:lvlJc w:val="left"/>
      <w:pPr>
        <w:ind w:left="9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•"/>
      <w:lvlJc w:val="left"/>
      <w:pPr>
        <w:ind w:left="16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1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8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2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9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2167842"/>
    <w:multiLevelType w:val="hybridMultilevel"/>
    <w:tmpl w:val="B1AE17B4"/>
    <w:lvl w:ilvl="0" w:tplc="CE400F12">
      <w:start w:val="10"/>
      <w:numFmt w:val="decimal"/>
      <w:lvlText w:val="%1."/>
      <w:lvlJc w:val="left"/>
      <w:pPr>
        <w:ind w:left="9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8EEE74">
      <w:start w:val="1"/>
      <w:numFmt w:val="lowerLetter"/>
      <w:lvlText w:val="%2"/>
      <w:lvlJc w:val="left"/>
      <w:pPr>
        <w:ind w:left="14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1A5974">
      <w:start w:val="1"/>
      <w:numFmt w:val="lowerRoman"/>
      <w:lvlText w:val="%3"/>
      <w:lvlJc w:val="left"/>
      <w:pPr>
        <w:ind w:left="21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88FEAC">
      <w:start w:val="1"/>
      <w:numFmt w:val="decimal"/>
      <w:lvlText w:val="%4"/>
      <w:lvlJc w:val="left"/>
      <w:pPr>
        <w:ind w:left="290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989F98">
      <w:start w:val="1"/>
      <w:numFmt w:val="lowerLetter"/>
      <w:lvlText w:val="%5"/>
      <w:lvlJc w:val="left"/>
      <w:pPr>
        <w:ind w:left="362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6634C8">
      <w:start w:val="1"/>
      <w:numFmt w:val="lowerRoman"/>
      <w:lvlText w:val="%6"/>
      <w:lvlJc w:val="left"/>
      <w:pPr>
        <w:ind w:left="43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E29EC0">
      <w:start w:val="1"/>
      <w:numFmt w:val="decimal"/>
      <w:lvlText w:val="%7"/>
      <w:lvlJc w:val="left"/>
      <w:pPr>
        <w:ind w:left="50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D8B6A0">
      <w:start w:val="1"/>
      <w:numFmt w:val="lowerLetter"/>
      <w:lvlText w:val="%8"/>
      <w:lvlJc w:val="left"/>
      <w:pPr>
        <w:ind w:left="57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7666BA">
      <w:start w:val="1"/>
      <w:numFmt w:val="lowerRoman"/>
      <w:lvlText w:val="%9"/>
      <w:lvlJc w:val="left"/>
      <w:pPr>
        <w:ind w:left="650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28A7704"/>
    <w:multiLevelType w:val="hybridMultilevel"/>
    <w:tmpl w:val="34CAAFB4"/>
    <w:lvl w:ilvl="0" w:tplc="2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1" w15:restartNumberingAfterBreak="0">
    <w:nsid w:val="430305BB"/>
    <w:multiLevelType w:val="hybridMultilevel"/>
    <w:tmpl w:val="FA24FDCA"/>
    <w:lvl w:ilvl="0" w:tplc="280A000B">
      <w:start w:val="1"/>
      <w:numFmt w:val="bullet"/>
      <w:lvlText w:val=""/>
      <w:lvlJc w:val="left"/>
      <w:pPr>
        <w:ind w:left="1661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abstractNum w:abstractNumId="12" w15:restartNumberingAfterBreak="0">
    <w:nsid w:val="6FD058C6"/>
    <w:multiLevelType w:val="hybridMultilevel"/>
    <w:tmpl w:val="E5F47B5E"/>
    <w:lvl w:ilvl="0" w:tplc="624C68A4">
      <w:start w:val="3"/>
      <w:numFmt w:val="decimal"/>
      <w:lvlText w:val="%1."/>
      <w:lvlJc w:val="left"/>
      <w:pPr>
        <w:ind w:left="85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C6CFB6">
      <w:start w:val="1"/>
      <w:numFmt w:val="bullet"/>
      <w:lvlText w:val="•"/>
      <w:lvlJc w:val="left"/>
      <w:pPr>
        <w:ind w:left="16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EEE7D2">
      <w:start w:val="1"/>
      <w:numFmt w:val="bullet"/>
      <w:lvlText w:val="▪"/>
      <w:lvlJc w:val="left"/>
      <w:pPr>
        <w:ind w:left="2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647FA4">
      <w:start w:val="1"/>
      <w:numFmt w:val="bullet"/>
      <w:lvlText w:val="•"/>
      <w:lvlJc w:val="left"/>
      <w:pPr>
        <w:ind w:left="31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BE8A2E">
      <w:start w:val="1"/>
      <w:numFmt w:val="bullet"/>
      <w:lvlText w:val="o"/>
      <w:lvlJc w:val="left"/>
      <w:pPr>
        <w:ind w:left="38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7840F6">
      <w:start w:val="1"/>
      <w:numFmt w:val="bullet"/>
      <w:lvlText w:val="▪"/>
      <w:lvlJc w:val="left"/>
      <w:pPr>
        <w:ind w:left="4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361F84">
      <w:start w:val="1"/>
      <w:numFmt w:val="bullet"/>
      <w:lvlText w:val="•"/>
      <w:lvlJc w:val="left"/>
      <w:pPr>
        <w:ind w:left="52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EAD5B2">
      <w:start w:val="1"/>
      <w:numFmt w:val="bullet"/>
      <w:lvlText w:val="o"/>
      <w:lvlJc w:val="left"/>
      <w:pPr>
        <w:ind w:left="59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FA2CC2">
      <w:start w:val="1"/>
      <w:numFmt w:val="bullet"/>
      <w:lvlText w:val="▪"/>
      <w:lvlJc w:val="left"/>
      <w:pPr>
        <w:ind w:left="6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6E32E10"/>
    <w:multiLevelType w:val="hybridMultilevel"/>
    <w:tmpl w:val="C5946F06"/>
    <w:lvl w:ilvl="0" w:tplc="624C68A4">
      <w:start w:val="3"/>
      <w:numFmt w:val="decimal"/>
      <w:lvlText w:val="%1."/>
      <w:lvlJc w:val="left"/>
      <w:pPr>
        <w:ind w:left="9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774557"/>
    <w:multiLevelType w:val="hybridMultilevel"/>
    <w:tmpl w:val="CAC8D16E"/>
    <w:lvl w:ilvl="0" w:tplc="24F2C2B4">
      <w:start w:val="1"/>
      <w:numFmt w:val="upperRoman"/>
      <w:lvlText w:val="%1."/>
      <w:lvlJc w:val="left"/>
      <w:pPr>
        <w:ind w:left="7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B8A342">
      <w:start w:val="1"/>
      <w:numFmt w:val="bullet"/>
      <w:lvlText w:val="•"/>
      <w:lvlJc w:val="left"/>
      <w:pPr>
        <w:ind w:left="1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5A9FD4">
      <w:start w:val="1"/>
      <w:numFmt w:val="bullet"/>
      <w:lvlText w:val="▪"/>
      <w:lvlJc w:val="left"/>
      <w:pPr>
        <w:ind w:left="21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D8F180">
      <w:start w:val="1"/>
      <w:numFmt w:val="bullet"/>
      <w:lvlText w:val="•"/>
      <w:lvlJc w:val="left"/>
      <w:pPr>
        <w:ind w:left="2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4407C8">
      <w:start w:val="1"/>
      <w:numFmt w:val="bullet"/>
      <w:lvlText w:val="o"/>
      <w:lvlJc w:val="left"/>
      <w:pPr>
        <w:ind w:left="3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A89F7C">
      <w:start w:val="1"/>
      <w:numFmt w:val="bullet"/>
      <w:lvlText w:val="▪"/>
      <w:lvlJc w:val="left"/>
      <w:pPr>
        <w:ind w:left="42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FC409C">
      <w:start w:val="1"/>
      <w:numFmt w:val="bullet"/>
      <w:lvlText w:val="•"/>
      <w:lvlJc w:val="left"/>
      <w:pPr>
        <w:ind w:left="4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401AEA">
      <w:start w:val="1"/>
      <w:numFmt w:val="bullet"/>
      <w:lvlText w:val="o"/>
      <w:lvlJc w:val="left"/>
      <w:pPr>
        <w:ind w:left="57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6EE958">
      <w:start w:val="1"/>
      <w:numFmt w:val="bullet"/>
      <w:lvlText w:val="▪"/>
      <w:lvlJc w:val="left"/>
      <w:pPr>
        <w:ind w:left="64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98451553">
    <w:abstractNumId w:val="14"/>
  </w:num>
  <w:num w:numId="2" w16cid:durableId="498617072">
    <w:abstractNumId w:val="12"/>
  </w:num>
  <w:num w:numId="3" w16cid:durableId="1164473717">
    <w:abstractNumId w:val="7"/>
  </w:num>
  <w:num w:numId="4" w16cid:durableId="600115000">
    <w:abstractNumId w:val="9"/>
  </w:num>
  <w:num w:numId="5" w16cid:durableId="359554931">
    <w:abstractNumId w:val="5"/>
  </w:num>
  <w:num w:numId="6" w16cid:durableId="1890996784">
    <w:abstractNumId w:val="0"/>
  </w:num>
  <w:num w:numId="7" w16cid:durableId="526060867">
    <w:abstractNumId w:val="3"/>
  </w:num>
  <w:num w:numId="8" w16cid:durableId="647442745">
    <w:abstractNumId w:val="11"/>
  </w:num>
  <w:num w:numId="9" w16cid:durableId="1859418137">
    <w:abstractNumId w:val="10"/>
  </w:num>
  <w:num w:numId="10" w16cid:durableId="1542279523">
    <w:abstractNumId w:val="2"/>
  </w:num>
  <w:num w:numId="11" w16cid:durableId="1899583867">
    <w:abstractNumId w:val="1"/>
  </w:num>
  <w:num w:numId="12" w16cid:durableId="353653888">
    <w:abstractNumId w:val="8"/>
  </w:num>
  <w:num w:numId="13" w16cid:durableId="338779656">
    <w:abstractNumId w:val="4"/>
  </w:num>
  <w:num w:numId="14" w16cid:durableId="2100103634">
    <w:abstractNumId w:val="13"/>
  </w:num>
  <w:num w:numId="15" w16cid:durableId="19185927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C88"/>
    <w:rsid w:val="00032130"/>
    <w:rsid w:val="000821D9"/>
    <w:rsid w:val="00092701"/>
    <w:rsid w:val="000C6C14"/>
    <w:rsid w:val="000F0EAC"/>
    <w:rsid w:val="001121C3"/>
    <w:rsid w:val="00114EDA"/>
    <w:rsid w:val="00115442"/>
    <w:rsid w:val="00117DA6"/>
    <w:rsid w:val="00122C77"/>
    <w:rsid w:val="0015608A"/>
    <w:rsid w:val="001734B5"/>
    <w:rsid w:val="001D4B3E"/>
    <w:rsid w:val="001F1C0D"/>
    <w:rsid w:val="0020078D"/>
    <w:rsid w:val="00217A9F"/>
    <w:rsid w:val="002226AE"/>
    <w:rsid w:val="00293B83"/>
    <w:rsid w:val="002C642D"/>
    <w:rsid w:val="0031567F"/>
    <w:rsid w:val="00317B05"/>
    <w:rsid w:val="00331EB5"/>
    <w:rsid w:val="003A3951"/>
    <w:rsid w:val="003D65CD"/>
    <w:rsid w:val="003F648C"/>
    <w:rsid w:val="00404BC6"/>
    <w:rsid w:val="004318F7"/>
    <w:rsid w:val="004B7E44"/>
    <w:rsid w:val="004D5252"/>
    <w:rsid w:val="004F2B86"/>
    <w:rsid w:val="00506723"/>
    <w:rsid w:val="0054332E"/>
    <w:rsid w:val="005477C7"/>
    <w:rsid w:val="00560334"/>
    <w:rsid w:val="00562E52"/>
    <w:rsid w:val="00566340"/>
    <w:rsid w:val="00577FE5"/>
    <w:rsid w:val="00594492"/>
    <w:rsid w:val="005A718F"/>
    <w:rsid w:val="005B31FC"/>
    <w:rsid w:val="005B7057"/>
    <w:rsid w:val="005C05BB"/>
    <w:rsid w:val="006025BF"/>
    <w:rsid w:val="00622FFD"/>
    <w:rsid w:val="00625D7E"/>
    <w:rsid w:val="00654797"/>
    <w:rsid w:val="00656401"/>
    <w:rsid w:val="00696635"/>
    <w:rsid w:val="006A3CE7"/>
    <w:rsid w:val="006B1193"/>
    <w:rsid w:val="006B3B8D"/>
    <w:rsid w:val="00725DCA"/>
    <w:rsid w:val="00730502"/>
    <w:rsid w:val="007340DD"/>
    <w:rsid w:val="007516CF"/>
    <w:rsid w:val="00754882"/>
    <w:rsid w:val="007B02E8"/>
    <w:rsid w:val="007C18AC"/>
    <w:rsid w:val="007C313A"/>
    <w:rsid w:val="007D4A0A"/>
    <w:rsid w:val="008025B4"/>
    <w:rsid w:val="008036F6"/>
    <w:rsid w:val="008068B0"/>
    <w:rsid w:val="00821F6D"/>
    <w:rsid w:val="00827AF7"/>
    <w:rsid w:val="008361F5"/>
    <w:rsid w:val="008621CB"/>
    <w:rsid w:val="008950B6"/>
    <w:rsid w:val="00896703"/>
    <w:rsid w:val="008B33BC"/>
    <w:rsid w:val="008C4DFD"/>
    <w:rsid w:val="009120E9"/>
    <w:rsid w:val="00945900"/>
    <w:rsid w:val="0096267B"/>
    <w:rsid w:val="0098786E"/>
    <w:rsid w:val="009A1D26"/>
    <w:rsid w:val="009C396C"/>
    <w:rsid w:val="009D77DF"/>
    <w:rsid w:val="009E2E46"/>
    <w:rsid w:val="00A14503"/>
    <w:rsid w:val="00A426B6"/>
    <w:rsid w:val="00A86E5F"/>
    <w:rsid w:val="00AB33D1"/>
    <w:rsid w:val="00AE0D4A"/>
    <w:rsid w:val="00AE1DA9"/>
    <w:rsid w:val="00AF36E7"/>
    <w:rsid w:val="00B349CA"/>
    <w:rsid w:val="00B53B33"/>
    <w:rsid w:val="00B572B4"/>
    <w:rsid w:val="00BC018F"/>
    <w:rsid w:val="00BC62C2"/>
    <w:rsid w:val="00BE67AA"/>
    <w:rsid w:val="00BF75E2"/>
    <w:rsid w:val="00C1009C"/>
    <w:rsid w:val="00C10884"/>
    <w:rsid w:val="00C57826"/>
    <w:rsid w:val="00C719FD"/>
    <w:rsid w:val="00C74AC5"/>
    <w:rsid w:val="00C810AB"/>
    <w:rsid w:val="00CB7599"/>
    <w:rsid w:val="00CC6E35"/>
    <w:rsid w:val="00D05341"/>
    <w:rsid w:val="00D544B4"/>
    <w:rsid w:val="00D7562D"/>
    <w:rsid w:val="00DA2803"/>
    <w:rsid w:val="00DB26A7"/>
    <w:rsid w:val="00DD74C7"/>
    <w:rsid w:val="00E76CAD"/>
    <w:rsid w:val="00E94B5F"/>
    <w:rsid w:val="00EA2E77"/>
    <w:rsid w:val="00EC6B2C"/>
    <w:rsid w:val="00EE5DB9"/>
    <w:rsid w:val="00F00A53"/>
    <w:rsid w:val="00F03CDA"/>
    <w:rsid w:val="00F65C88"/>
    <w:rsid w:val="00F7759E"/>
    <w:rsid w:val="00F806B7"/>
    <w:rsid w:val="00F86636"/>
    <w:rsid w:val="00F90D51"/>
    <w:rsid w:val="00FC1175"/>
    <w:rsid w:val="0B194B7D"/>
    <w:rsid w:val="20678F58"/>
    <w:rsid w:val="25A4E99E"/>
    <w:rsid w:val="39902192"/>
    <w:rsid w:val="3A413526"/>
    <w:rsid w:val="4AEE8E9C"/>
    <w:rsid w:val="4F02B573"/>
    <w:rsid w:val="52E34C53"/>
    <w:rsid w:val="79BA1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49D8B7"/>
  <w15:chartTrackingRefBased/>
  <w15:docId w15:val="{B1F42F41-3A3F-41E3-90A3-9735E139E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9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9A1D26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6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9A1D26"/>
    <w:rPr>
      <w:rFonts w:asciiTheme="majorHAnsi" w:eastAsia="Times New Roman" w:hAnsiTheme="majorHAnsi" w:cs="Times New Roman"/>
      <w:b/>
      <w:caps/>
      <w:color w:val="FFFFFF" w:themeColor="background1"/>
      <w:sz w:val="96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Prrafodelista">
    <w:name w:val="List Paragraph"/>
    <w:basedOn w:val="Normal"/>
    <w:uiPriority w:val="34"/>
    <w:qFormat/>
    <w:rsid w:val="00F65C88"/>
    <w:pPr>
      <w:spacing w:after="4" w:line="249" w:lineRule="auto"/>
      <w:ind w:left="720" w:hanging="10"/>
      <w:contextualSpacing/>
      <w:jc w:val="both"/>
    </w:pPr>
    <w:rPr>
      <w:rFonts w:ascii="Arial" w:eastAsia="Arial" w:hAnsi="Arial" w:cs="Arial"/>
      <w:color w:val="000000"/>
      <w:kern w:val="2"/>
      <w:sz w:val="24"/>
      <w:szCs w:val="24"/>
      <w:lang w:val="es-PE" w:eastAsia="es-PE"/>
      <w14:ligatures w14:val="standardContextual"/>
    </w:rPr>
  </w:style>
  <w:style w:type="table" w:styleId="Tablaconcuadrcula">
    <w:name w:val="Table Grid"/>
    <w:basedOn w:val="Tablanormal"/>
    <w:uiPriority w:val="59"/>
    <w:rsid w:val="001734B5"/>
    <w:pPr>
      <w:spacing w:after="0" w:line="240" w:lineRule="auto"/>
    </w:pPr>
    <w:tblPr>
      <w:tblBorders>
        <w:top w:val="single" w:sz="4" w:space="0" w:color="161718" w:themeColor="text1"/>
        <w:left w:val="single" w:sz="4" w:space="0" w:color="161718" w:themeColor="text1"/>
        <w:bottom w:val="single" w:sz="4" w:space="0" w:color="161718" w:themeColor="text1"/>
        <w:right w:val="single" w:sz="4" w:space="0" w:color="161718" w:themeColor="text1"/>
        <w:insideH w:val="single" w:sz="4" w:space="0" w:color="161718" w:themeColor="text1"/>
        <w:insideV w:val="single" w:sz="4" w:space="0" w:color="161718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5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fontTable" Target="fontTable.xml"/><Relationship Id="rId21" Type="http://schemas.openxmlformats.org/officeDocument/2006/relationships/image" Target="media/image15.emf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shinHimura25\AppData\Roaming\Microsoft\Templates\Informe%20empresarial%20(dise&#241;o%20Profesional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(diseño Profesional)</Template>
  <TotalTime>1555</TotalTime>
  <Pages>24</Pages>
  <Words>1954</Words>
  <Characters>10747</Characters>
  <Application>Microsoft Office Word</Application>
  <DocSecurity>0</DocSecurity>
  <Lines>89</Lines>
  <Paragraphs>25</Paragraphs>
  <ScaleCrop>false</ScaleCrop>
  <Company/>
  <LinksUpToDate>false</LinksUpToDate>
  <CharactersWithSpaces>12676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KenshinHimura25</dc:creator>
  <cp:keywords/>
  <dc:description/>
  <cp:lastModifiedBy>KenshinHimura</cp:lastModifiedBy>
  <cp:revision>38</cp:revision>
  <dcterms:created xsi:type="dcterms:W3CDTF">2024-06-30T20:04:00Z</dcterms:created>
  <dcterms:modified xsi:type="dcterms:W3CDTF">2024-07-22T22:54:00Z</dcterms:modified>
</cp:coreProperties>
</file>